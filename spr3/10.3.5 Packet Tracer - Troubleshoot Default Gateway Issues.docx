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60484" w14:textId="77777777" w:rsidR="004D36D7" w:rsidRPr="00FD4A68" w:rsidRDefault="00466F0B" w:rsidP="00D03FD0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8FACDAF6864C415DA0E11AD0D8D3E4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13BFD">
            <w:t>Packet Tracer - Rozwiązywanie problemów z bramą domyślną</w:t>
          </w:r>
        </w:sdtContent>
      </w:sdt>
    </w:p>
    <w:p w14:paraId="5FE82FCA" w14:textId="77777777" w:rsidR="00D03FD0" w:rsidRDefault="00D03FD0" w:rsidP="00D03FD0">
      <w:pPr>
        <w:pStyle w:val="Nagwek1"/>
      </w:pPr>
      <w:r>
        <w:t>Tabela adresowania</w:t>
      </w:r>
    </w:p>
    <w:tbl>
      <w:tblPr>
        <w:tblW w:w="10150" w:type="dxa"/>
        <w:jc w:val="center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top w:w="14" w:type="dxa"/>
          <w:left w:w="114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W tej tabeli przedstawiono adresowanie domyślnej bramy urządzenia, interfejsu, adresu IP, maski podsieci. Wpisz swoje odpowiedzi w pustych komórkach."/>
      </w:tblPr>
      <w:tblGrid>
        <w:gridCol w:w="1797"/>
        <w:gridCol w:w="1800"/>
        <w:gridCol w:w="2250"/>
        <w:gridCol w:w="2250"/>
        <w:gridCol w:w="2053"/>
      </w:tblGrid>
      <w:tr w:rsidR="00D03FD0" w14:paraId="1796148F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697E51B1" w14:textId="77777777" w:rsidR="00D03FD0" w:rsidRDefault="00D03FD0" w:rsidP="00DC16C4">
            <w:pPr>
              <w:pStyle w:val="TableHeading"/>
            </w:pPr>
            <w:r>
              <w:t>Urządzenie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2E10D010" w14:textId="77777777" w:rsidR="00D03FD0" w:rsidRDefault="00D03FD0" w:rsidP="00DC16C4">
            <w:pPr>
              <w:pStyle w:val="TableHeading"/>
            </w:pPr>
            <w:r>
              <w:t>Interfejs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560ACAB5" w14:textId="77777777" w:rsidR="00D03FD0" w:rsidRDefault="00D03FD0" w:rsidP="00DC16C4">
            <w:pPr>
              <w:pStyle w:val="TableHeading"/>
            </w:pPr>
            <w:r>
              <w:t>Adres IP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770F53DF" w14:textId="77777777" w:rsidR="00D03FD0" w:rsidRDefault="00D03FD0" w:rsidP="00DC16C4">
            <w:pPr>
              <w:pStyle w:val="TableHeading"/>
            </w:pPr>
            <w:r>
              <w:t>Maska podsieci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22119537" w14:textId="77777777" w:rsidR="00D03FD0" w:rsidRDefault="00D03FD0" w:rsidP="00DC16C4">
            <w:pPr>
              <w:pStyle w:val="TableHeading"/>
            </w:pPr>
            <w:r>
              <w:t>Brama domyślna</w:t>
            </w:r>
          </w:p>
        </w:tc>
      </w:tr>
      <w:tr w:rsidR="00D03FD0" w14:paraId="34D43A46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nil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739F608D" w14:textId="77777777" w:rsidR="00D03FD0" w:rsidRDefault="00D03FD0" w:rsidP="00DC16C4">
            <w:pPr>
              <w:pStyle w:val="TableText"/>
            </w:pPr>
            <w:r>
              <w:t>R1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44800AD" w14:textId="77777777" w:rsidR="00D03FD0" w:rsidRDefault="00D03FD0" w:rsidP="00DC16C4">
            <w:pPr>
              <w:pStyle w:val="TableText"/>
            </w:pPr>
            <w:r>
              <w:t>G0/0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94EC5A4" w14:textId="77777777" w:rsidR="00D03FD0" w:rsidRDefault="00D03FD0" w:rsidP="00DC16C4">
            <w:pPr>
              <w:pStyle w:val="TableText"/>
            </w:pPr>
            <w:r>
              <w:t>192.168.10.1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E00E16B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2D4B299" w14:textId="77777777" w:rsidR="00D03FD0" w:rsidRDefault="00D03FD0" w:rsidP="00DC16C4">
            <w:pPr>
              <w:pStyle w:val="TableText"/>
            </w:pPr>
            <w:r>
              <w:t>nd.</w:t>
            </w:r>
          </w:p>
        </w:tc>
      </w:tr>
      <w:tr w:rsidR="00D03FD0" w14:paraId="05157037" w14:textId="77777777" w:rsidTr="00D03FD0">
        <w:trPr>
          <w:cantSplit/>
          <w:jc w:val="center"/>
        </w:trPr>
        <w:tc>
          <w:tcPr>
            <w:tcW w:w="1797" w:type="dxa"/>
            <w:tcBorders>
              <w:top w:val="nil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CCC6D18" w14:textId="77777777" w:rsidR="00D03FD0" w:rsidRDefault="00D03FD0" w:rsidP="00D03FD0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5981FE25" w14:textId="77777777" w:rsidR="00D03FD0" w:rsidRDefault="00D03FD0" w:rsidP="00DC16C4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AFFB5C5" w14:textId="77777777" w:rsidR="00D03FD0" w:rsidRDefault="00D03FD0" w:rsidP="00DC16C4">
            <w:pPr>
              <w:pStyle w:val="TableText"/>
            </w:pPr>
            <w:r>
              <w:t>192.168.11.1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EED28B8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B401940" w14:textId="77777777" w:rsidR="00D03FD0" w:rsidRDefault="00D03FD0" w:rsidP="00DC16C4">
            <w:pPr>
              <w:pStyle w:val="TableText"/>
            </w:pPr>
            <w:r>
              <w:t>nd.</w:t>
            </w:r>
          </w:p>
        </w:tc>
      </w:tr>
      <w:tr w:rsidR="00D03FD0" w14:paraId="4227A364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227E97CB" w14:textId="77777777" w:rsidR="00D03FD0" w:rsidRDefault="00D03FD0" w:rsidP="00DC16C4">
            <w:pPr>
              <w:pStyle w:val="TableText"/>
            </w:pPr>
            <w:r>
              <w:t>S1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D9207DB" w14:textId="77777777" w:rsidR="00D03FD0" w:rsidRDefault="00D03FD0" w:rsidP="00DC16C4">
            <w:pPr>
              <w:pStyle w:val="TableText"/>
            </w:pPr>
            <w:r>
              <w:t>VLAN 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64456D8" w14:textId="77777777" w:rsidR="00D03FD0" w:rsidRDefault="00D03FD0" w:rsidP="00DC16C4">
            <w:pPr>
              <w:pStyle w:val="TableText"/>
            </w:pPr>
            <w:r>
              <w:t>192.168.10.2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56C460BA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6BFAB9E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  <w:tr w:rsidR="00D03FD0" w14:paraId="0D632E35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5B408C0" w14:textId="77777777" w:rsidR="00D03FD0" w:rsidRDefault="00D03FD0" w:rsidP="00DC16C4">
            <w:pPr>
              <w:pStyle w:val="TableText"/>
            </w:pPr>
            <w:r>
              <w:t>S2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6C063EC" w14:textId="77777777" w:rsidR="00D03FD0" w:rsidRDefault="00D03FD0" w:rsidP="00DC16C4">
            <w:pPr>
              <w:pStyle w:val="TableText"/>
            </w:pPr>
            <w:r>
              <w:t>VLAN 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DC63B15" w14:textId="77777777" w:rsidR="00D03FD0" w:rsidRDefault="00D03FD0" w:rsidP="00DC16C4">
            <w:pPr>
              <w:pStyle w:val="TableText"/>
            </w:pPr>
            <w:r>
              <w:t>192.168.11.2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8D5997A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56DB91B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  <w:tr w:rsidR="00D03FD0" w14:paraId="1C8D6AC6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0F06239" w14:textId="77777777" w:rsidR="00D03FD0" w:rsidRDefault="00D03FD0" w:rsidP="00DC16C4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0F4FCAD" w14:textId="77777777" w:rsidR="00D03FD0" w:rsidRDefault="00D03FD0" w:rsidP="00DC16C4">
            <w:pPr>
              <w:pStyle w:val="TableText"/>
            </w:pPr>
            <w:r>
              <w:t>karta sieciowa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218E35C4" w14:textId="77777777" w:rsidR="00D03FD0" w:rsidRDefault="00D03FD0" w:rsidP="00DC16C4">
            <w:pPr>
              <w:pStyle w:val="TableText"/>
            </w:pPr>
            <w:r>
              <w:t>192.168.10.10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7B16D87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CC3BF45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  <w:tr w:rsidR="00D03FD0" w14:paraId="41DAE51B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845E3F3" w14:textId="77777777" w:rsidR="00D03FD0" w:rsidRDefault="00D03FD0" w:rsidP="00DC16C4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2C46E00F" w14:textId="77777777" w:rsidR="00D03FD0" w:rsidRDefault="00D03FD0" w:rsidP="00DC16C4">
            <w:pPr>
              <w:pStyle w:val="TableText"/>
            </w:pPr>
            <w:r>
              <w:t xml:space="preserve">karta sieciowa 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60E5FD0" w14:textId="77777777" w:rsidR="00D03FD0" w:rsidRDefault="00D03FD0" w:rsidP="00DC16C4">
            <w:pPr>
              <w:pStyle w:val="TableText"/>
            </w:pPr>
            <w:r>
              <w:t>192.168.10.11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07E8986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16EC726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  <w:tr w:rsidR="00D03FD0" w14:paraId="32F5EC2C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59410A8" w14:textId="77777777" w:rsidR="00D03FD0" w:rsidRDefault="00D03FD0" w:rsidP="00DC16C4">
            <w:pPr>
              <w:pStyle w:val="TableText"/>
            </w:pPr>
            <w:r>
              <w:t>PC3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C4FBA53" w14:textId="77777777" w:rsidR="00D03FD0" w:rsidRDefault="00D03FD0" w:rsidP="00DC16C4">
            <w:pPr>
              <w:pStyle w:val="TableText"/>
            </w:pPr>
            <w:r>
              <w:t>karta sieciowa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9ABCBF5" w14:textId="77777777" w:rsidR="00D03FD0" w:rsidRDefault="00D03FD0" w:rsidP="00DC16C4">
            <w:pPr>
              <w:pStyle w:val="TableText"/>
            </w:pPr>
            <w:r>
              <w:t>192.168.11.10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EBC4CA0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8D448B3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  <w:tr w:rsidR="00D03FD0" w14:paraId="569B0BDA" w14:textId="77777777" w:rsidTr="00D03FD0">
        <w:trPr>
          <w:cantSplit/>
          <w:jc w:val="center"/>
        </w:trPr>
        <w:tc>
          <w:tcPr>
            <w:tcW w:w="17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F72121A" w14:textId="77777777" w:rsidR="00D03FD0" w:rsidRDefault="00D03FD0" w:rsidP="00DC16C4">
            <w:pPr>
              <w:pStyle w:val="TableText"/>
            </w:pPr>
            <w:r>
              <w:t>PC4</w:t>
            </w:r>
          </w:p>
        </w:tc>
        <w:tc>
          <w:tcPr>
            <w:tcW w:w="180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62D392C" w14:textId="77777777" w:rsidR="00D03FD0" w:rsidRDefault="00D03FD0" w:rsidP="00DC16C4">
            <w:pPr>
              <w:pStyle w:val="TableText"/>
            </w:pPr>
            <w:r>
              <w:t>karta sieciowa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FF742FF" w14:textId="77777777" w:rsidR="00D03FD0" w:rsidRDefault="00D03FD0" w:rsidP="00DC16C4">
            <w:pPr>
              <w:pStyle w:val="TableText"/>
            </w:pPr>
            <w:r>
              <w:t>192.168.11.11</w:t>
            </w:r>
          </w:p>
        </w:tc>
        <w:tc>
          <w:tcPr>
            <w:tcW w:w="225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BD20DC7" w14:textId="77777777" w:rsidR="00D03FD0" w:rsidRDefault="00D03FD0" w:rsidP="00DC16C4">
            <w:pPr>
              <w:pStyle w:val="TableText"/>
            </w:pPr>
            <w:r>
              <w:t>255.255.255.0</w:t>
            </w:r>
          </w:p>
        </w:tc>
        <w:tc>
          <w:tcPr>
            <w:tcW w:w="205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467364E" w14:textId="77777777" w:rsidR="00D03FD0" w:rsidRPr="00446030" w:rsidRDefault="00D03FD0" w:rsidP="00DC16C4">
            <w:pPr>
              <w:pStyle w:val="TableText"/>
              <w:rPr>
                <w:rStyle w:val="AnswerGray"/>
              </w:rPr>
            </w:pPr>
          </w:p>
        </w:tc>
      </w:tr>
    </w:tbl>
    <w:p w14:paraId="152288E8" w14:textId="77777777" w:rsidR="00D03FD0" w:rsidRDefault="00D03FD0" w:rsidP="00D03FD0">
      <w:pPr>
        <w:pStyle w:val="Nagwek1"/>
      </w:pPr>
      <w:r>
        <w:t>Cele</w:t>
      </w:r>
    </w:p>
    <w:p w14:paraId="68EAF688" w14:textId="77777777" w:rsidR="00D03FD0" w:rsidRDefault="00D03FD0" w:rsidP="00D03FD0">
      <w:pPr>
        <w:pStyle w:val="BodyTextL25Bold"/>
      </w:pPr>
      <w:r>
        <w:t>Część 1: Sprawdzenie dokumentacji sieci i izolacja problemów</w:t>
      </w:r>
    </w:p>
    <w:p w14:paraId="1900BFD6" w14:textId="77777777" w:rsidR="00D03FD0" w:rsidRDefault="00D03FD0" w:rsidP="00D03FD0">
      <w:pPr>
        <w:pStyle w:val="BodyTextL25Bold"/>
      </w:pPr>
      <w:r>
        <w:t xml:space="preserve">Część 2: Implementacja, sprawdzenie i dokumentowanie rozwiązania </w:t>
      </w:r>
    </w:p>
    <w:p w14:paraId="4CCC34F5" w14:textId="77777777" w:rsidR="00D03FD0" w:rsidRDefault="00D03FD0" w:rsidP="00D03FD0">
      <w:pPr>
        <w:pStyle w:val="Nagwek1"/>
      </w:pPr>
      <w:r>
        <w:t>Wprowadzenie</w:t>
      </w:r>
    </w:p>
    <w:p w14:paraId="51186808" w14:textId="77777777" w:rsidR="00D03FD0" w:rsidRDefault="00D03FD0" w:rsidP="00D03FD0">
      <w:pPr>
        <w:pStyle w:val="BodyTextL25"/>
      </w:pPr>
      <w:r>
        <w:t>Aby urządzenie mogło się komunikować z urządzeniami w innych sieciach, musi mieć skonfigurowany adres IP, maskę podsieci oraz bramę domyślną. Brama domyślna jest używana gdy host chce wysłać pakiet do urządzenia w innej sieci. Adres bramy domyślnej jest adresem interfejsu routera podłączonego do tej samej sieci lokalnej, w której znajduje się host źródłowy. W tym ćwiczeniu dokończysz dokumentowanie sieci. Następnie zweryfikujesz dokumentację sprawdzając połączenia end-to-end oraz rozwiązując problemy. Metoda rozwiązywania problemów, której użyjesz, składa się z poniższych kroków:</w:t>
      </w:r>
    </w:p>
    <w:p w14:paraId="305BCA42" w14:textId="77777777" w:rsidR="00D03FD0" w:rsidRDefault="00D03FD0" w:rsidP="00D03FD0">
      <w:pPr>
        <w:pStyle w:val="SubStepAlpha"/>
      </w:pPr>
      <w:r>
        <w:t>Sprawdź dokumentację sieci i wykonaj testy, aby wyizolować problemy.</w:t>
      </w:r>
    </w:p>
    <w:p w14:paraId="4C6B072A" w14:textId="77777777" w:rsidR="00D03FD0" w:rsidRDefault="00D03FD0" w:rsidP="00D03FD0">
      <w:pPr>
        <w:pStyle w:val="SubStepAlpha"/>
      </w:pPr>
      <w:r>
        <w:t>Wybierz odpowiednie rozwiązanie dla danego problemu.</w:t>
      </w:r>
    </w:p>
    <w:p w14:paraId="40FEB125" w14:textId="77777777" w:rsidR="00D03FD0" w:rsidRDefault="00D03FD0" w:rsidP="00D03FD0">
      <w:pPr>
        <w:pStyle w:val="SubStepAlpha"/>
      </w:pPr>
      <w:r>
        <w:t>Użyj rozwiązania.</w:t>
      </w:r>
    </w:p>
    <w:p w14:paraId="05DEBEF2" w14:textId="77777777" w:rsidR="00D03FD0" w:rsidRDefault="00D03FD0" w:rsidP="00D03FD0">
      <w:pPr>
        <w:pStyle w:val="SubStepAlpha"/>
      </w:pPr>
      <w:r>
        <w:t>Wykonaj testy, aby sprawdzić czy problem został rozwiązany.</w:t>
      </w:r>
    </w:p>
    <w:p w14:paraId="4D500FF9" w14:textId="77777777" w:rsidR="00D03FD0" w:rsidRDefault="00D03FD0" w:rsidP="00D03FD0">
      <w:pPr>
        <w:pStyle w:val="SubStepAlpha"/>
      </w:pPr>
      <w:r>
        <w:t>Udokumentuj rozwiązanie.</w:t>
      </w:r>
    </w:p>
    <w:p w14:paraId="138196EE" w14:textId="77777777" w:rsidR="00D03FD0" w:rsidRDefault="00D03FD0" w:rsidP="00D03FD0">
      <w:pPr>
        <w:pStyle w:val="BodyTextL25"/>
      </w:pPr>
      <w:r>
        <w:t>W trakcie kursu CCNA spotkasz różne opisy metod rozwiązywania problemów, jak również wiele sposobów testowania i dokumentowania problemów i rozwiązań. Jest to celowe. Nie ma ustanowionego standardu ani wzorca dla rozwiązywania problemów. Każda organizacja rozwija własne sposoby postępowania i standardy dokumentacji (nawet jeśli taki sposób to jego brak). Jednakże wszystkie efektywne metodologie rozwiązywania problemów zawierają powyższe kroki.</w:t>
      </w:r>
    </w:p>
    <w:p w14:paraId="6D87E945" w14:textId="77777777" w:rsidR="00D03FD0" w:rsidRDefault="00D03FD0" w:rsidP="00D03FD0">
      <w:pPr>
        <w:pStyle w:val="BodyTextL25"/>
      </w:pPr>
      <w:r>
        <w:rPr>
          <w:b/>
        </w:rPr>
        <w:t>Uwaga</w:t>
      </w:r>
      <w:r w:rsidRPr="00D03FD0">
        <w:t xml:space="preserve">: Jeśli jesteś biegły w konfigurowaniu bramy domyślnej, ćwiczenie to może wydawać się bardziej skomplikowane, niż powinno być. Możesz, najprawdopodobniej, szybciej odkryć i rozwiązać wszystkie problemy z łącznością niż postępując zgodnie z tymi procedurami. Jednak w dalszym ciągu tego kursu sieci oraz zaistniałe w nich problemy będą coraz bardziej skomplikowane. W takich sytuacjach jedynym </w:t>
      </w:r>
      <w:bookmarkStart w:id="0" w:name="_GoBack"/>
      <w:bookmarkEnd w:id="0"/>
      <w:r w:rsidRPr="00D03FD0">
        <w:lastRenderedPageBreak/>
        <w:t>skutecznym sposobem izolowania i rozwiązywania problemów jest zastosowanie podejścia metodycznego, takiego jak użyte w niniejszym ćwiczeniu.</w:t>
      </w:r>
    </w:p>
    <w:p w14:paraId="120D00D8" w14:textId="77777777" w:rsidR="00D03FD0" w:rsidRDefault="00D03FD0" w:rsidP="00D03FD0">
      <w:pPr>
        <w:pStyle w:val="Nagwek1"/>
      </w:pPr>
      <w:r>
        <w:t>Instrukcje</w:t>
      </w:r>
    </w:p>
    <w:p w14:paraId="17E60CDA" w14:textId="77777777" w:rsidR="00D03FD0" w:rsidRDefault="00D03FD0" w:rsidP="003B4143">
      <w:pPr>
        <w:pStyle w:val="Nagwek2"/>
      </w:pPr>
      <w:r>
        <w:t>Sprawdzenie dokumentacji sieci i izolacja problemów</w:t>
      </w:r>
    </w:p>
    <w:p w14:paraId="6F87CB61" w14:textId="77777777" w:rsidR="00D03FD0" w:rsidRDefault="00D03FD0" w:rsidP="00D03FD0">
      <w:pPr>
        <w:pStyle w:val="BodyTextL25"/>
      </w:pPr>
      <w:r>
        <w:t>W części 1 tego ćwiczenia skompletuj dokumentację i przeprowadź testy łączności, aby wykryć problemy. Ponadto określisz odpowiednie rozwiązania do zaimplementowania w części 2.</w:t>
      </w:r>
    </w:p>
    <w:p w14:paraId="47922D51" w14:textId="77777777" w:rsidR="00D03FD0" w:rsidRDefault="00D03FD0" w:rsidP="003B4143">
      <w:pPr>
        <w:pStyle w:val="Nagwek3"/>
      </w:pPr>
      <w:r>
        <w:t>Sprawdź dokumentację sieci i wyizoluj wszystkie problemy.</w:t>
      </w:r>
    </w:p>
    <w:p w14:paraId="4DE1579D" w14:textId="77777777" w:rsidR="00D03FD0" w:rsidRDefault="00D03FD0" w:rsidP="00D03FD0">
      <w:pPr>
        <w:pStyle w:val="SubStepAlpha"/>
      </w:pPr>
      <w:r>
        <w:t xml:space="preserve">Zanim będziesz mógł skutecznie przetestować sieć, musisz mieć kompletną dokumentację. Zwróć uwagę, że w </w:t>
      </w:r>
      <w:r>
        <w:rPr>
          <w:b/>
        </w:rPr>
        <w:t>tabeli adresacji</w:t>
      </w:r>
      <w:r>
        <w:t xml:space="preserve"> brakuje niektórych informacji. Uzupełnij </w:t>
      </w:r>
      <w:r>
        <w:rPr>
          <w:b/>
        </w:rPr>
        <w:t>tabelę adresacji</w:t>
      </w:r>
      <w:r>
        <w:t xml:space="preserve"> wpisując brakujące informacje odnośnie domyślnej bramy dla przełączników i komputerów PC. </w:t>
      </w:r>
    </w:p>
    <w:p w14:paraId="58EAFE0C" w14:textId="77777777" w:rsidR="00D03FD0" w:rsidRDefault="00D03FD0" w:rsidP="00D03FD0">
      <w:pPr>
        <w:pStyle w:val="SubStepAlpha"/>
      </w:pPr>
      <w:r>
        <w:t xml:space="preserve">Przetestuj połączenia do urządzeń w tej samej sieci. Izolując i poprawiając problemy w sieci lokalnej możesz lepiej przetestować łączność ze zdalną siecią, ponieważ masz pewność, że połączenie lokalne działa. </w:t>
      </w:r>
    </w:p>
    <w:p w14:paraId="4A20EE4C" w14:textId="77777777" w:rsidR="00D03FD0" w:rsidRDefault="00D03FD0" w:rsidP="00D03FD0">
      <w:pPr>
        <w:pStyle w:val="BodyTextL50"/>
      </w:pPr>
      <w:r>
        <w:t>Plan weryfikacji może być tak prosty jak zwykła lista testów połączeń. Użyj poniższych testów do sprawdzenia połączeń lokalnych i określenia problemów z dostępem. Pierwszy problem jest już udokumentowany, ale musisz zaimplementować i sprawdzić jego rozwiązanie w części 2.</w:t>
      </w:r>
    </w:p>
    <w:p w14:paraId="6C62AE93" w14:textId="77777777" w:rsidR="00D03FD0" w:rsidRDefault="00D03FD0" w:rsidP="00D03FD0">
      <w:pPr>
        <w:pStyle w:val="BodyTextL25Bold"/>
      </w:pPr>
      <w:r>
        <w:t>Testowanie i weryfikacja dokumentacji</w:t>
      </w:r>
    </w:p>
    <w:tbl>
      <w:tblPr>
        <w:tblW w:w="9720" w:type="dxa"/>
        <w:jc w:val="center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top w:w="14" w:type="dxa"/>
          <w:left w:w="114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abela ta zawiera wszystkie informacje niezbędne do udokumentowania wyników badań i weryfikacji. Wpisz swoje odpowiedzi w pustych komórkach."/>
      </w:tblPr>
      <w:tblGrid>
        <w:gridCol w:w="1990"/>
        <w:gridCol w:w="1692"/>
        <w:gridCol w:w="2170"/>
        <w:gridCol w:w="2461"/>
        <w:gridCol w:w="1407"/>
      </w:tblGrid>
      <w:tr w:rsidR="00D03FD0" w14:paraId="185F0BCF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20D03CDC" w14:textId="77777777" w:rsidR="00D03FD0" w:rsidRDefault="00D03FD0" w:rsidP="00907DCA">
            <w:pPr>
              <w:pStyle w:val="TableHeading"/>
            </w:pPr>
            <w:r>
              <w:t>Test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6FBB7659" w14:textId="77777777" w:rsidR="00D03FD0" w:rsidRDefault="00D03FD0" w:rsidP="00907DCA">
            <w:pPr>
              <w:pStyle w:val="TableHeading"/>
            </w:pPr>
            <w:r>
              <w:t>Zakończony pomyślnie?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05B8178A" w14:textId="77777777" w:rsidR="00D03FD0" w:rsidRDefault="00D03FD0" w:rsidP="00907DCA">
            <w:pPr>
              <w:pStyle w:val="TableHeading"/>
            </w:pPr>
            <w:r>
              <w:t>Problemy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026BCF7F" w14:textId="77777777" w:rsidR="00D03FD0" w:rsidRDefault="00D03FD0" w:rsidP="00907DCA">
            <w:pPr>
              <w:pStyle w:val="TableHeading"/>
            </w:pPr>
            <w:r>
              <w:t>Rozwiązanie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BE5F1"/>
            <w:tcMar>
              <w:left w:w="114" w:type="dxa"/>
            </w:tcMar>
            <w:vAlign w:val="bottom"/>
          </w:tcPr>
          <w:p w14:paraId="7D03DDC0" w14:textId="77777777" w:rsidR="00D03FD0" w:rsidRDefault="00D03FD0" w:rsidP="00907DCA">
            <w:pPr>
              <w:pStyle w:val="TableHeading"/>
            </w:pPr>
            <w:r>
              <w:t>Sprawdzony</w:t>
            </w:r>
          </w:p>
        </w:tc>
      </w:tr>
      <w:tr w:rsidR="00D03FD0" w14:paraId="0D86DDC2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154D4C0" w14:textId="77777777" w:rsidR="00D03FD0" w:rsidRPr="00907DCA" w:rsidRDefault="00D03FD0" w:rsidP="00907DCA">
            <w:pPr>
              <w:pStyle w:val="TableText"/>
              <w:rPr>
                <w:b/>
              </w:rPr>
            </w:pPr>
            <w:r>
              <w:rPr>
                <w:b/>
              </w:rPr>
              <w:t>PC1 do PC2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E728756" w14:textId="77777777" w:rsidR="00D03FD0" w:rsidRPr="00907DCA" w:rsidRDefault="00D03FD0" w:rsidP="00907DCA">
            <w:pPr>
              <w:pStyle w:val="TableText"/>
              <w:rPr>
                <w:b/>
              </w:rPr>
            </w:pPr>
            <w:r>
              <w:rPr>
                <w:b/>
              </w:rPr>
              <w:t>Nie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ABEFA49" w14:textId="77777777" w:rsidR="00D03FD0" w:rsidRPr="00907DCA" w:rsidRDefault="00D03FD0" w:rsidP="00907DCA">
            <w:pPr>
              <w:pStyle w:val="TableText"/>
              <w:rPr>
                <w:b/>
              </w:rPr>
            </w:pPr>
            <w:r>
              <w:rPr>
                <w:b/>
              </w:rPr>
              <w:t>Adres IP na PC1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5B9488BA" w14:textId="77777777" w:rsidR="00D03FD0" w:rsidRPr="00907DCA" w:rsidRDefault="00D03FD0" w:rsidP="00907DCA">
            <w:pPr>
              <w:pStyle w:val="TableText"/>
              <w:rPr>
                <w:b/>
              </w:rPr>
            </w:pPr>
            <w:r>
              <w:rPr>
                <w:b/>
              </w:rPr>
              <w:t>Zmień adres IP PC1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C4E28FA" w14:textId="77777777" w:rsidR="00D03FD0" w:rsidRDefault="00BD52AA" w:rsidP="00BD52AA">
            <w:pPr>
              <w:pStyle w:val="ConfigWindow"/>
            </w:pPr>
            <w:r>
              <w:t>blank</w:t>
            </w:r>
          </w:p>
        </w:tc>
      </w:tr>
      <w:tr w:rsidR="00D03FD0" w14:paraId="43BDCE3C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09F6145A" w14:textId="77777777" w:rsidR="00D03FD0" w:rsidRDefault="00D03FD0" w:rsidP="00907DCA">
            <w:pPr>
              <w:pStyle w:val="TableText"/>
            </w:pPr>
            <w:r>
              <w:t>PC1 do S1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0776F00" w14:textId="77777777" w:rsidR="00D03FD0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0EA3694" w14:textId="77777777" w:rsidR="00D03FD0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43CB4F6" w14:textId="77777777" w:rsidR="00D03FD0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57F74278" w14:textId="77777777" w:rsidR="00D03FD0" w:rsidRDefault="00BD52AA" w:rsidP="00BD52AA">
            <w:pPr>
              <w:pStyle w:val="ConfigWindow"/>
            </w:pPr>
            <w:r>
              <w:t>blank</w:t>
            </w:r>
          </w:p>
        </w:tc>
      </w:tr>
      <w:tr w:rsidR="00BD52AA" w14:paraId="094577C5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39DA910" w14:textId="77777777" w:rsidR="00BD52AA" w:rsidRDefault="00BD52AA" w:rsidP="00BD52AA">
            <w:pPr>
              <w:pStyle w:val="TableText"/>
            </w:pPr>
            <w:r>
              <w:t>PC1 do R1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26BBFC7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AA8FD86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012DB6A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E785444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</w:tr>
      <w:tr w:rsidR="00BD52AA" w14:paraId="410494D0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4910637C" w14:textId="77777777" w:rsidR="00BD52AA" w:rsidRDefault="00BD52AA" w:rsidP="00B42953">
            <w:pPr>
              <w:pStyle w:val="ConfigWindow"/>
              <w:spacing w:before="120" w:after="120"/>
            </w:pPr>
            <w:r>
              <w:t>blank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14C55840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1D75EAC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E57DB00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3B798C35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</w:tr>
      <w:tr w:rsidR="00BD52AA" w14:paraId="6CBE93D8" w14:textId="77777777" w:rsidTr="001D5682">
        <w:trPr>
          <w:cantSplit/>
          <w:jc w:val="center"/>
        </w:trPr>
        <w:tc>
          <w:tcPr>
            <w:tcW w:w="206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67CDB4F2" w14:textId="77777777" w:rsidR="00BD52AA" w:rsidRDefault="00BD52AA" w:rsidP="00B42953">
            <w:pPr>
              <w:pStyle w:val="ConfigWindow"/>
              <w:spacing w:before="120" w:after="120"/>
            </w:pPr>
            <w:r>
              <w:t>blank</w:t>
            </w:r>
          </w:p>
        </w:tc>
        <w:tc>
          <w:tcPr>
            <w:tcW w:w="171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59A38965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22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1DACD97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252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720E1B41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  <w:tc>
          <w:tcPr>
            <w:tcW w:w="119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14" w:type="dxa"/>
            </w:tcMar>
            <w:vAlign w:val="bottom"/>
          </w:tcPr>
          <w:p w14:paraId="22388121" w14:textId="77777777" w:rsidR="00BD52AA" w:rsidRPr="00BD52AA" w:rsidRDefault="00BD52AA" w:rsidP="00BD52AA">
            <w:pPr>
              <w:pStyle w:val="ConfigWindow"/>
            </w:pPr>
            <w:r>
              <w:t>blank</w:t>
            </w:r>
          </w:p>
        </w:tc>
      </w:tr>
    </w:tbl>
    <w:p w14:paraId="663AC2E6" w14:textId="77777777" w:rsidR="00D03FD0" w:rsidRDefault="00D03FD0" w:rsidP="00D03FD0">
      <w:pPr>
        <w:pStyle w:val="BodyTextL50"/>
      </w:pPr>
      <w:r>
        <w:rPr>
          <w:b/>
        </w:rPr>
        <w:t>Uwaga</w:t>
      </w:r>
      <w:r>
        <w:t>: Tabela jest przykładem; musisz stworzyć swój własny dokument. Możesz użyć papieru i ołówka aby narysować tabelę, możesz również użyć edytora tekstu lub arkusza kalkulacyjnego. Skonsultuj się z Twoim instruktorem jeśli potrzebujesz pomocy.</w:t>
      </w:r>
    </w:p>
    <w:p w14:paraId="7753CE17" w14:textId="77777777" w:rsidR="00D03FD0" w:rsidRDefault="00D03FD0" w:rsidP="00D03FD0">
      <w:pPr>
        <w:pStyle w:val="SubStepAlpha"/>
      </w:pPr>
      <w:r>
        <w:t xml:space="preserve">Sprawdź połączenie do urządzeń ze zdalnej sieci (takie jak PC1 do PC4) i udokumentuj napotkane problemy. Często nazywane jest to </w:t>
      </w:r>
      <w:r>
        <w:rPr>
          <w:i/>
        </w:rPr>
        <w:t>połączeniem end-to-end</w:t>
      </w:r>
      <w:r>
        <w:t>. Oznacza to, że wszystkie urządzenia w sieci mają pełną łączność, na jaką zezwala polityka sieci.</w:t>
      </w:r>
    </w:p>
    <w:p w14:paraId="65162EB5" w14:textId="77777777" w:rsidR="00D03FD0" w:rsidRDefault="00D03FD0" w:rsidP="00D03FD0">
      <w:pPr>
        <w:pStyle w:val="BodyTextL50"/>
      </w:pPr>
      <w:r>
        <w:rPr>
          <w:b/>
        </w:rPr>
        <w:t>Uwaga</w:t>
      </w:r>
      <w:r>
        <w:t>: Testowanie połączeń zdalnych może nie być jeszcze możliwe, ponieważ najpierw musisz rozwiązać problemy z połączeniem lokalnym. Po rozwiązaniu tych problemów wróć do tego kroku i sprawdź łączność między sieciami.</w:t>
      </w:r>
      <w:r>
        <w:rPr>
          <w:b/>
        </w:rPr>
        <w:t xml:space="preserve"> </w:t>
      </w:r>
    </w:p>
    <w:p w14:paraId="1F0AB464" w14:textId="77777777" w:rsidR="00D03FD0" w:rsidRDefault="00D03FD0" w:rsidP="00D03FD0">
      <w:pPr>
        <w:pStyle w:val="Nagwek3"/>
      </w:pPr>
      <w:r>
        <w:t>Określ odpowiednie rozwiązanie problemu.</w:t>
      </w:r>
    </w:p>
    <w:p w14:paraId="78B7239C" w14:textId="77777777" w:rsidR="00D03FD0" w:rsidRDefault="00D03FD0" w:rsidP="00D03FD0">
      <w:pPr>
        <w:pStyle w:val="SubStepAlpha"/>
      </w:pPr>
      <w:r>
        <w:t>Używając swojej wiedzy na temat tego, jak działają sieci oraz umiejętności konfigurowania Twojego urządzenia, poszukaj przyczyny problemu. Na przykład, S1 nie jest przyczyną problemu z łącznością pomiędzy PC1 i PC2. Kontrolki połączenia świecą się na zielono, a konfiguracja na S1 nie blokuje ruchu pomiędzy PC1 i PC2. Więc musi to być problem z PC1, PC2, lub oboma.</w:t>
      </w:r>
    </w:p>
    <w:p w14:paraId="24DE1C39" w14:textId="77777777" w:rsidR="00D03FD0" w:rsidRDefault="00D03FD0" w:rsidP="00D03FD0">
      <w:pPr>
        <w:pStyle w:val="SubStepAlpha"/>
      </w:pPr>
      <w:r>
        <w:t xml:space="preserve">Sprawdź, czy adresacja urządzenia jest zgodna z dokumentacją. Na przykład adres IP PC1 jest nieprawidłowy, co widać po użyciu polecenia </w:t>
      </w:r>
      <w:r>
        <w:rPr>
          <w:b/>
        </w:rPr>
        <w:t>ipconfig</w:t>
      </w:r>
      <w:r>
        <w:t>.</w:t>
      </w:r>
    </w:p>
    <w:p w14:paraId="77ED769E" w14:textId="77777777" w:rsidR="00D03FD0" w:rsidRDefault="00D03FD0" w:rsidP="00D03FD0">
      <w:pPr>
        <w:pStyle w:val="SubStepAlpha"/>
      </w:pPr>
      <w:r>
        <w:lastRenderedPageBreak/>
        <w:t>Zaproponuj rozwiązanie, które według Ciebie rozwiąże problem i udokumentuj je. Na przykład zmień adres IP komputera PC1, na zgodny z dokumentacją.</w:t>
      </w:r>
    </w:p>
    <w:p w14:paraId="6BEC8947" w14:textId="77777777" w:rsidR="00D03FD0" w:rsidRDefault="00D03FD0" w:rsidP="00D03FD0">
      <w:pPr>
        <w:pStyle w:val="BodyTextL50"/>
      </w:pPr>
      <w:r>
        <w:rPr>
          <w:b/>
        </w:rPr>
        <w:t>Uwaga</w:t>
      </w:r>
      <w:r>
        <w:t>: Często jest więcej niż jedno rozwiązanie. Jednakże najlepszym podejściem jest implementowanie i sprawdzanie rozwiązań pojedynczo. Wdrożenie więcej niż jednego rozwiązania w danym czasie może prowadzić do powstania kolejnych problemów w bardziej złożonym scenariuszu.</w:t>
      </w:r>
    </w:p>
    <w:p w14:paraId="6C5B48A0" w14:textId="77777777" w:rsidR="00D03FD0" w:rsidRDefault="00D03FD0" w:rsidP="00D03FD0">
      <w:pPr>
        <w:pStyle w:val="Nagwek2"/>
      </w:pPr>
      <w:r>
        <w:t>Implementacja, sprawdzenie i dokumentowanie rozwiązania</w:t>
      </w:r>
    </w:p>
    <w:p w14:paraId="04FE0842" w14:textId="77777777" w:rsidR="00D03FD0" w:rsidRDefault="00D03FD0" w:rsidP="00D03FD0">
      <w:pPr>
        <w:pStyle w:val="BodyTextL25"/>
      </w:pPr>
      <w:r>
        <w:t>W części 2 tego ćwiczenia wdrożysz rozwiązania, które określiłeś w części 1. Następnie sprawdzisz czy rozwiązanie zadziałało. Być może będziesz musiał wrócić do części 1, aby zakończyć identyfikowanie wszystkich problemów.</w:t>
      </w:r>
    </w:p>
    <w:p w14:paraId="208F6F45" w14:textId="77777777" w:rsidR="00D03FD0" w:rsidRDefault="00D03FD0" w:rsidP="00D03FD0">
      <w:pPr>
        <w:pStyle w:val="Nagwek3"/>
      </w:pPr>
      <w:r>
        <w:t>Wdróż rozwiązania problemów z łącznością.</w:t>
      </w:r>
    </w:p>
    <w:p w14:paraId="39AC72BF" w14:textId="77777777" w:rsidR="00D03FD0" w:rsidRDefault="00D03FD0" w:rsidP="00D03FD0">
      <w:pPr>
        <w:pStyle w:val="BodyTextL25"/>
      </w:pPr>
      <w:r>
        <w:t>Sprawdź Twoją dokumentację w części 1. Wybierz pierwszy problem i zaimplementuj zaproponowane przez Ciebie rozwiązanie. Na przykład skoryguj adres IP na PC1.</w:t>
      </w:r>
    </w:p>
    <w:p w14:paraId="27BAEA92" w14:textId="77777777" w:rsidR="00D03FD0" w:rsidRDefault="00D03FD0" w:rsidP="00D03FD0">
      <w:pPr>
        <w:pStyle w:val="Nagwek3"/>
      </w:pPr>
      <w:r>
        <w:t>Sprawdź, czy problem został rozwiązany.</w:t>
      </w:r>
    </w:p>
    <w:p w14:paraId="48C5AD11" w14:textId="77777777" w:rsidR="00D03FD0" w:rsidRDefault="00D03FD0" w:rsidP="00D03FD0">
      <w:pPr>
        <w:pStyle w:val="SubStepAlpha"/>
      </w:pPr>
      <w:r>
        <w:t>Sprawdź, czy Twoja propozycja rozwiązuje problem przeprowadzając taki sam test, jak ten którego użyłeś do znalezienia problemu. Na przykład, czy test ping z PC1 do PC2 powiódł się?</w:t>
      </w:r>
    </w:p>
    <w:p w14:paraId="628D50B2" w14:textId="77777777" w:rsidR="00D03FD0" w:rsidRDefault="00D03FD0" w:rsidP="00D03FD0">
      <w:pPr>
        <w:pStyle w:val="SubStepAlpha"/>
      </w:pPr>
      <w:r>
        <w:t>Jeśli problem został rozwiązany, zaznacz to w dokumentacji. Na przykład w powyższej tabeli wystarczy wstawić krzyżyk w kolumnie "Sprawdzony".</w:t>
      </w:r>
    </w:p>
    <w:p w14:paraId="625DAF9A" w14:textId="77777777" w:rsidR="00D03FD0" w:rsidRDefault="00D03FD0" w:rsidP="00D03FD0">
      <w:pPr>
        <w:pStyle w:val="Nagwek3"/>
      </w:pPr>
      <w:r>
        <w:t>Sprawdź, czy wszystkie problemy zostały rozwiązane.</w:t>
      </w:r>
    </w:p>
    <w:p w14:paraId="3F269936" w14:textId="77777777" w:rsidR="00D03FD0" w:rsidRDefault="00D03FD0" w:rsidP="00D03FD0">
      <w:pPr>
        <w:pStyle w:val="SubStepAlpha"/>
      </w:pPr>
      <w:r>
        <w:t>Jeśli nadal występują problemy, a rozwiązanie nie zostało jeszcze wdrożone, wróć do części 2, krok 1.</w:t>
      </w:r>
    </w:p>
    <w:p w14:paraId="46D08688" w14:textId="77777777" w:rsidR="00D03FD0" w:rsidRDefault="00D03FD0" w:rsidP="00D03FD0">
      <w:pPr>
        <w:pStyle w:val="SubStepAlpha"/>
      </w:pPr>
      <w:r>
        <w:t>Jeśli wszystkie bieżące problemy zostały rozwiązane, sprawdź czy rozwiązałeś również wszystkie problemy ze zdalną łącznością (takie jak to, czy PC1 komunikuje się z PC4)?  Jeśli odpowiedź brzmi nie, wróć do części 1, krok 1c, aby przetestować zdalną łączność.</w:t>
      </w:r>
    </w:p>
    <w:p w14:paraId="48C5E80C" w14:textId="77777777" w:rsidR="00986C4C" w:rsidRDefault="00986C4C" w:rsidP="00986C4C">
      <w:pPr>
        <w:pStyle w:val="ConfigWindow"/>
      </w:pPr>
      <w:r>
        <w:t>Koniec dokumentu</w:t>
      </w:r>
    </w:p>
    <w:p w14:paraId="6B63E9A0" w14:textId="77777777" w:rsidR="00D03FD0" w:rsidRPr="00D03FD0" w:rsidRDefault="00D03FD0" w:rsidP="003B4143">
      <w:pPr>
        <w:pStyle w:val="SubStepAlpha"/>
        <w:numPr>
          <w:ilvl w:val="0"/>
          <w:numId w:val="0"/>
        </w:numPr>
        <w:ind w:left="720"/>
        <w:rPr>
          <w:highlight w:val="lightGray"/>
        </w:rPr>
      </w:pPr>
    </w:p>
    <w:sectPr w:rsidR="00D03FD0" w:rsidRPr="00D03FD0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DF1E5" w14:textId="77777777" w:rsidR="00466F0B" w:rsidRDefault="00466F0B" w:rsidP="00710659">
      <w:pPr>
        <w:spacing w:after="0" w:line="240" w:lineRule="auto"/>
      </w:pPr>
      <w:r>
        <w:separator/>
      </w:r>
    </w:p>
    <w:p w14:paraId="3265C25F" w14:textId="77777777" w:rsidR="00466F0B" w:rsidRDefault="00466F0B"/>
  </w:endnote>
  <w:endnote w:type="continuationSeparator" w:id="0">
    <w:p w14:paraId="687D0810" w14:textId="77777777" w:rsidR="00466F0B" w:rsidRDefault="00466F0B" w:rsidP="00710659">
      <w:pPr>
        <w:spacing w:after="0" w:line="240" w:lineRule="auto"/>
      </w:pPr>
      <w:r>
        <w:continuationSeparator/>
      </w:r>
    </w:p>
    <w:p w14:paraId="1FAB4FBE" w14:textId="77777777" w:rsidR="00466F0B" w:rsidRDefault="00466F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B8B82" w14:textId="77777777" w:rsidR="003B256A" w:rsidRDefault="003B256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3028D" w14:textId="2DB0B6A3" w:rsidR="00926CB2" w:rsidRPr="00882B63" w:rsidRDefault="008E00D5" w:rsidP="00E859E3">
    <w:pPr>
      <w:pStyle w:val="Stopka"/>
      <w:rPr>
        <w:szCs w:val="16"/>
      </w:rPr>
    </w:pPr>
    <w:r w:rsidRPr="00B31F19">
      <w:sym w:font="Symbol" w:char="F0E3"/>
    </w:r>
    <w:r w:rsidRPr="003B4143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3B4143">
          <w:rPr>
            <w:lang w:val="en-US"/>
          </w:rPr>
          <w:t>2013</w:t>
        </w:r>
      </w:sdtContent>
    </w:sdt>
    <w:r w:rsidRPr="003B4143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25BE0">
      <w:rPr>
        <w:noProof/>
      </w:rPr>
      <w:t>2020</w:t>
    </w:r>
    <w:r>
      <w:fldChar w:fldCharType="end"/>
    </w:r>
    <w:r w:rsidRPr="003B4143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42953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42953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D041A" w14:textId="48931EF3" w:rsidR="00882B63" w:rsidRPr="00882B63" w:rsidRDefault="00882B63" w:rsidP="00E859E3">
    <w:pPr>
      <w:pStyle w:val="Stopka"/>
      <w:rPr>
        <w:szCs w:val="16"/>
      </w:rPr>
    </w:pPr>
    <w:r w:rsidRPr="00B31F19">
      <w:sym w:font="Symbol" w:char="F0E3"/>
    </w:r>
    <w:r w:rsidRPr="003B4143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3B4143">
          <w:rPr>
            <w:lang w:val="en-US"/>
          </w:rPr>
          <w:t>2013</w:t>
        </w:r>
      </w:sdtContent>
    </w:sdt>
    <w:r w:rsidRPr="003B4143">
      <w:rPr>
        <w:lang w:val="en-US"/>
      </w:rP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25BE0">
      <w:rPr>
        <w:noProof/>
      </w:rPr>
      <w:t>2020</w:t>
    </w:r>
    <w:r w:rsidR="007E6402">
      <w:fldChar w:fldCharType="end"/>
    </w:r>
    <w:r w:rsidRPr="003B4143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42953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42953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EBECC" w14:textId="77777777" w:rsidR="00466F0B" w:rsidRDefault="00466F0B" w:rsidP="00710659">
      <w:pPr>
        <w:spacing w:after="0" w:line="240" w:lineRule="auto"/>
      </w:pPr>
      <w:r>
        <w:separator/>
      </w:r>
    </w:p>
    <w:p w14:paraId="180A8608" w14:textId="77777777" w:rsidR="00466F0B" w:rsidRDefault="00466F0B"/>
  </w:footnote>
  <w:footnote w:type="continuationSeparator" w:id="0">
    <w:p w14:paraId="212C465E" w14:textId="77777777" w:rsidR="00466F0B" w:rsidRDefault="00466F0B" w:rsidP="00710659">
      <w:pPr>
        <w:spacing w:after="0" w:line="240" w:lineRule="auto"/>
      </w:pPr>
      <w:r>
        <w:continuationSeparator/>
      </w:r>
    </w:p>
    <w:p w14:paraId="3A9443B0" w14:textId="77777777" w:rsidR="00466F0B" w:rsidRDefault="00466F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E4BE8" w14:textId="77777777" w:rsidR="003B256A" w:rsidRDefault="003B256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8FACDAF6864C415DA0E11AD0D8D3E4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77212EE" w14:textId="77777777" w:rsidR="00926CB2" w:rsidRDefault="009C1905" w:rsidP="008402F2">
        <w:pPr>
          <w:pStyle w:val="PageHead"/>
        </w:pPr>
        <w:r>
          <w:t>Packet Tracer - Rozwiązywanie problemów z bramą domyślną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47901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76BB630" wp14:editId="2A39440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F17DD"/>
    <w:multiLevelType w:val="multilevel"/>
    <w:tmpl w:val="2EFCDABA"/>
    <w:lvl w:ilvl="0">
      <w:start w:val="1"/>
      <w:numFmt w:val="decimal"/>
      <w:suff w:val="space"/>
      <w:lvlText w:val="Część%1:  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87F77CD"/>
    <w:multiLevelType w:val="multilevel"/>
    <w:tmpl w:val="6B6A5C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Część%2:"/>
      <w:lvlJc w:val="left"/>
      <w:pPr>
        <w:ind w:left="0" w:firstLine="0"/>
      </w:pPr>
    </w:lvl>
    <w:lvl w:ilvl="2">
      <w:start w:val="1"/>
      <w:numFmt w:val="decimal"/>
      <w:suff w:val="space"/>
      <w:lvlText w:val="Krok%3: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8D12FA0"/>
    <w:multiLevelType w:val="multilevel"/>
    <w:tmpl w:val="2B4A0B9E"/>
    <w:numStyleLink w:val="LabList"/>
  </w:abstractNum>
  <w:abstractNum w:abstractNumId="6" w15:restartNumberingAfterBreak="0">
    <w:nsid w:val="1DF612DD"/>
    <w:multiLevelType w:val="multilevel"/>
    <w:tmpl w:val="2B4A0B9E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Część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65E5A1D"/>
    <w:multiLevelType w:val="multilevel"/>
    <w:tmpl w:val="B3241A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Część%2:"/>
      <w:lvlJc w:val="left"/>
      <w:pPr>
        <w:ind w:left="0" w:firstLine="0"/>
      </w:pPr>
    </w:lvl>
    <w:lvl w:ilvl="2">
      <w:start w:val="1"/>
      <w:numFmt w:val="decimal"/>
      <w:suff w:val="space"/>
      <w:lvlText w:val="Krok%3: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65721DFE"/>
    <w:multiLevelType w:val="multilevel"/>
    <w:tmpl w:val="A028CCD2"/>
    <w:lvl w:ilvl="0">
      <w:start w:val="1"/>
      <w:numFmt w:val="decimal"/>
      <w:suff w:val="space"/>
      <w:lvlText w:val="Część%1:  "/>
      <w:lvlJc w:val="left"/>
      <w:pPr>
        <w:ind w:left="0" w:firstLine="0"/>
      </w:pPr>
    </w:lvl>
    <w:lvl w:ilvl="1">
      <w:start w:val="1"/>
      <w:numFmt w:val="decimal"/>
      <w:suff w:val="space"/>
      <w:lvlText w:val="Krok%2:"/>
      <w:lvlJc w:val="left"/>
      <w:pPr>
        <w:ind w:left="0" w:firstLine="0"/>
      </w:pPr>
    </w:lvl>
    <w:lvl w:ilvl="2">
      <w:start w:val="1"/>
      <w:numFmt w:val="decimal"/>
      <w:suff w:val="space"/>
      <w:lvlText w:val="Krok%3:"/>
      <w:lvlJc w:val="left"/>
      <w:pPr>
        <w:ind w:left="0" w:firstLine="0"/>
      </w:pPr>
    </w:lvl>
    <w:lvl w:ilvl="3">
      <w:start w:val="1"/>
      <w:numFmt w:val="lowerLetter"/>
      <w:lvlText w:val="%4. "/>
      <w:lvlJc w:val="left"/>
      <w:pPr>
        <w:ind w:left="720" w:hanging="360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1" w15:restartNumberingAfterBreak="0">
    <w:nsid w:val="7D3061C2"/>
    <w:multiLevelType w:val="multilevel"/>
    <w:tmpl w:val="4516C408"/>
    <w:lvl w:ilvl="0">
      <w:start w:val="1"/>
      <w:numFmt w:val="decimal"/>
      <w:suff w:val="space"/>
      <w:lvlText w:val="Część%1:  "/>
      <w:lvlJc w:val="left"/>
      <w:pPr>
        <w:ind w:left="0" w:firstLine="0"/>
      </w:pPr>
    </w:lvl>
    <w:lvl w:ilvl="1">
      <w:start w:val="1"/>
      <w:numFmt w:val="decimal"/>
      <w:suff w:val="space"/>
      <w:lvlText w:val="Krok%2:"/>
      <w:lvlJc w:val="left"/>
      <w:pPr>
        <w:ind w:left="0" w:firstLine="0"/>
      </w:pPr>
    </w:lvl>
    <w:lvl w:ilvl="2">
      <w:start w:val="1"/>
      <w:numFmt w:val="decimal"/>
      <w:suff w:val="space"/>
      <w:lvlText w:val="Krok%3:"/>
      <w:lvlJc w:val="left"/>
      <w:pPr>
        <w:ind w:left="0" w:firstLine="0"/>
      </w:pPr>
    </w:lvl>
    <w:lvl w:ilvl="3">
      <w:start w:val="1"/>
      <w:numFmt w:val="lowerLetter"/>
      <w:lvlText w:val="%4. "/>
      <w:lvlJc w:val="left"/>
      <w:pPr>
        <w:ind w:left="720" w:hanging="360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9"/>
  </w:num>
  <w:num w:numId="2">
    <w:abstractNumId w:val="6"/>
    <w:lvlOverride w:ilvl="0">
      <w:lvl w:ilvl="0">
        <w:start w:val="1"/>
        <w:numFmt w:val="decimal"/>
        <w:pStyle w:val="Nagwek1"/>
        <w:suff w:val="space"/>
        <w:lvlText w:val="Część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6"/>
    <w:lvlOverride w:ilvl="0">
      <w:startOverride w:val="1"/>
      <w:lvl w:ilvl="0">
        <w:start w:val="1"/>
        <w:numFmt w:val="decimal"/>
        <w:pStyle w:val="Nagwek1"/>
        <w:suff w:val="space"/>
        <w:lvlText w:val="Część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6"/>
  </w:num>
  <w:num w:numId="6">
    <w:abstractNumId w:val="0"/>
  </w:num>
  <w:num w:numId="7">
    <w:abstractNumId w:val="1"/>
  </w:num>
  <w:num w:numId="8">
    <w:abstractNumId w:val="7"/>
    <w:lvlOverride w:ilvl="0">
      <w:lvl w:ilvl="0">
        <w:start w:val="1"/>
        <w:numFmt w:val="decimal"/>
        <w:lvlText w:val="Część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6"/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4"/>
  </w:num>
  <w:num w:numId="11">
    <w:abstractNumId w:val="8"/>
  </w:num>
  <w:num w:numId="12">
    <w:abstractNumId w:val="11"/>
  </w:num>
  <w:num w:numId="13">
    <w:abstractNumId w:val="2"/>
  </w:num>
  <w:num w:numId="14">
    <w:abstractNumId w:val="10"/>
  </w:num>
  <w:num w:numId="1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0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1FE1"/>
    <w:rsid w:val="0009378D"/>
    <w:rsid w:val="00097163"/>
    <w:rsid w:val="000A22C8"/>
    <w:rsid w:val="000B2344"/>
    <w:rsid w:val="000B7DE5"/>
    <w:rsid w:val="000C2118"/>
    <w:rsid w:val="000C39E3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3BF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2F0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682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57A1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143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3C7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6030"/>
    <w:rsid w:val="004478F4"/>
    <w:rsid w:val="00450F7A"/>
    <w:rsid w:val="00452C6D"/>
    <w:rsid w:val="00455E0B"/>
    <w:rsid w:val="0045724D"/>
    <w:rsid w:val="00457934"/>
    <w:rsid w:val="00462B9F"/>
    <w:rsid w:val="004659EE"/>
    <w:rsid w:val="00466F0B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12C6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AE0"/>
    <w:rsid w:val="00617D6E"/>
    <w:rsid w:val="00620563"/>
    <w:rsid w:val="00620ED5"/>
    <w:rsid w:val="00622D61"/>
    <w:rsid w:val="00624198"/>
    <w:rsid w:val="00636C28"/>
    <w:rsid w:val="006428E5"/>
    <w:rsid w:val="00644958"/>
    <w:rsid w:val="006513FB"/>
    <w:rsid w:val="0065695E"/>
    <w:rsid w:val="00656EEF"/>
    <w:rsid w:val="006576AF"/>
    <w:rsid w:val="006652D1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DC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6C4C"/>
    <w:rsid w:val="00986FEC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1905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4B63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2953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52AA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2FA0"/>
    <w:rsid w:val="00C162C0"/>
    <w:rsid w:val="00C1712C"/>
    <w:rsid w:val="00C20634"/>
    <w:rsid w:val="00C212E0"/>
    <w:rsid w:val="00C23E16"/>
    <w:rsid w:val="00C25BE0"/>
    <w:rsid w:val="00C27E37"/>
    <w:rsid w:val="00C32713"/>
    <w:rsid w:val="00C351B8"/>
    <w:rsid w:val="00C410D9"/>
    <w:rsid w:val="00C44DB7"/>
    <w:rsid w:val="00C4510A"/>
    <w:rsid w:val="00C47B7E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76F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3FD0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362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CC83E3"/>
  <w15:docId w15:val="{C85F5E36-6913-454F-88BD-EB8D7681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D03FD0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3B4143"/>
    <w:pPr>
      <w:keepNext/>
      <w:keepLines/>
      <w:numPr>
        <w:numId w:val="1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3B4143"/>
    <w:pPr>
      <w:keepNext/>
      <w:numPr>
        <w:ilvl w:val="1"/>
        <w:numId w:val="1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3B4143"/>
    <w:pPr>
      <w:keepNext/>
      <w:numPr>
        <w:ilvl w:val="2"/>
        <w:numId w:val="1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D531D0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D03F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86FEC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uiPriority w:val="99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uiPriority w:val="99"/>
    <w:qFormat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uiPriority w:val="99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B4295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B4143"/>
    <w:pPr>
      <w:numPr>
        <w:ilvl w:val="3"/>
        <w:numId w:val="1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99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3B4143"/>
    <w:pPr>
      <w:numPr>
        <w:ilvl w:val="4"/>
        <w:numId w:val="1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3B4143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Nagwek1"/>
    <w:next w:val="Normalny"/>
    <w:autoRedefine/>
    <w:uiPriority w:val="99"/>
    <w:qFormat/>
    <w:rsid w:val="00D03FD0"/>
    <w:pPr>
      <w:tabs>
        <w:tab w:val="num" w:pos="720"/>
      </w:tabs>
      <w:ind w:left="720" w:hanging="360"/>
    </w:pPr>
    <w:rPr>
      <w:rFonts w:eastAsia="Times New Roman" w:cs="Arial"/>
      <w:b w:val="0"/>
      <w:bCs w:val="0"/>
      <w:noProof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FACDAF6864C415DA0E11AD0D8D3E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646E0-6E53-4D15-86A8-05500F136A6A}"/>
      </w:docPartPr>
      <w:docPartBody>
        <w:p w:rsidR="00BD4F0B" w:rsidRDefault="00744042">
          <w:pPr>
            <w:pStyle w:val="8FACDAF6864C415DA0E11AD0D8D3E4EC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042"/>
    <w:rsid w:val="001E5D3C"/>
    <w:rsid w:val="00284D4C"/>
    <w:rsid w:val="004510E5"/>
    <w:rsid w:val="00744042"/>
    <w:rsid w:val="00967E08"/>
    <w:rsid w:val="00AE331B"/>
    <w:rsid w:val="00BD4F0B"/>
    <w:rsid w:val="00BE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8FACDAF6864C415DA0E11AD0D8D3E4EC">
    <w:name w:val="8FACDAF6864C415DA0E11AD0D8D3E4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D811EA-C839-4FAD-B419-91000ECE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7</TotalTime>
  <Pages>1</Pages>
  <Words>963</Words>
  <Characters>5778</Characters>
  <Application>Microsoft Office Word</Application>
  <DocSecurity>0</DocSecurity>
  <Lines>48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Rozwiązywanie problemów z bramą domyślną</vt:lpstr>
      <vt:lpstr>Packet Tracer - Troubleshoot Default Gateway Issues</vt:lpstr>
    </vt:vector>
  </TitlesOfParts>
  <Company>Cisco Systems, Inc.</Company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Rozwiązywanie problemów z bramą domyślną</dc:title>
  <dc:creator>SP</dc:creator>
  <dc:description>2013</dc:description>
  <cp:lastModifiedBy>Janusz Korniak</cp:lastModifiedBy>
  <cp:revision>9</cp:revision>
  <cp:lastPrinted>2020-07-18T06:01:00Z</cp:lastPrinted>
  <dcterms:created xsi:type="dcterms:W3CDTF">2019-09-24T16:25:00Z</dcterms:created>
  <dcterms:modified xsi:type="dcterms:W3CDTF">2020-07-18T06:01:00Z</dcterms:modified>
</cp:coreProperties>
</file>