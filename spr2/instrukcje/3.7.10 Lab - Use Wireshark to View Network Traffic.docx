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36D7" w:rsidRPr="00FD4A68" w:rsidRDefault="000028CE" w:rsidP="00210736">
      <w:pPr>
        <w:pStyle w:val="Tytu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ytuł"/>
          <w:tag w:val=""/>
          <w:id w:val="-487021785"/>
          <w:placeholder>
            <w:docPart w:val="BD57439B16E441899505995931FAF2A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13732A">
            <w:t>Laboratorium - Wykorzystanie programu Wireshark do badania ruchu sieciowego</w:t>
          </w:r>
        </w:sdtContent>
      </w:sdt>
      <w:r w:rsidR="0013732A">
        <w:rPr>
          <w:rStyle w:val="LabTitleInstVersred"/>
        </w:rPr>
        <w:t xml:space="preserve"> </w:t>
      </w:r>
    </w:p>
    <w:p w:rsidR="00210736" w:rsidRDefault="00210736" w:rsidP="00210736">
      <w:pPr>
        <w:pStyle w:val="Nagwek1"/>
        <w:numPr>
          <w:ilvl w:val="0"/>
          <w:numId w:val="3"/>
        </w:numPr>
      </w:pPr>
      <w:r>
        <w:t>Topologia sieci</w:t>
      </w:r>
    </w:p>
    <w:p w:rsidR="00210736" w:rsidRDefault="000F4BE1" w:rsidP="00210736">
      <w:pPr>
        <w:pStyle w:val="Visual"/>
      </w:pPr>
      <w:r>
        <w:rPr>
          <w:noProof/>
        </w:rPr>
        <w:drawing>
          <wp:inline distT="0" distB="0" distL="0" distR="0" wp14:anchorId="396A5FA7">
            <wp:extent cx="4596765" cy="3328670"/>
            <wp:effectExtent l="0" t="0" r="0" b="5080"/>
            <wp:docPr id="3" name="Picture 3" descr="This image displays the end devices can access the internet via the default gateway rou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65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0736" w:rsidRPr="00BB73FF" w:rsidRDefault="00210736" w:rsidP="00210736">
      <w:pPr>
        <w:pStyle w:val="Nagwek1"/>
        <w:numPr>
          <w:ilvl w:val="0"/>
          <w:numId w:val="3"/>
        </w:numPr>
      </w:pPr>
      <w:r>
        <w:t>Cele</w:t>
      </w:r>
    </w:p>
    <w:p w:rsidR="00210736" w:rsidRDefault="00210736" w:rsidP="00210736">
      <w:pPr>
        <w:pStyle w:val="BodyTextL25Bold"/>
      </w:pPr>
      <w:r>
        <w:t>Część 1: Przechwytywanie i analiza lokalnych danych ICMP w Wireshark</w:t>
      </w:r>
    </w:p>
    <w:p w:rsidR="00210736" w:rsidRDefault="00210736" w:rsidP="00210736">
      <w:pPr>
        <w:pStyle w:val="BodyTextL25Bold"/>
      </w:pPr>
      <w:r>
        <w:t>Część 2: Użycie programu Wireshark do przechwycenia i analizy zdalnych danych ICMP.</w:t>
      </w:r>
    </w:p>
    <w:p w:rsidR="00210736" w:rsidRPr="00C07FD9" w:rsidRDefault="00210736" w:rsidP="00210736">
      <w:pPr>
        <w:pStyle w:val="Nagwek1"/>
        <w:numPr>
          <w:ilvl w:val="0"/>
          <w:numId w:val="3"/>
        </w:numPr>
      </w:pPr>
      <w:r>
        <w:t>Wprowadzenie</w:t>
      </w:r>
    </w:p>
    <w:p w:rsidR="00210736" w:rsidRDefault="00210736" w:rsidP="00210736">
      <w:pPr>
        <w:pStyle w:val="BodyTextL25"/>
      </w:pPr>
      <w:r>
        <w:t>Wireshark jest programowym analizatorem protokołów sieciowych, czasem zwany bywa snifferem pakietów. Używany jest do analizy sieci, diagnozowania problemów, wspierania rozwoju różnego rodzaju oprogramowania i nowych protokołów. Jego głównym zastosowaniem jest również edukacja. W momencie gdy strumienie danych wędrują poprzez sieć, analizator przechwytuje i zapamiętuje każdą jednostkę PDU. Następnie dekoduje informacje w nich zawarte do postaci przejrzystej struktury odzwierciedlającej zalecenia RFC i umożliwiającej obserwatorowi bardzo wygodną ich analizę.</w:t>
      </w:r>
    </w:p>
    <w:p w:rsidR="00210736" w:rsidRDefault="00210736" w:rsidP="00210736">
      <w:pPr>
        <w:pStyle w:val="BodyTextL25"/>
      </w:pPr>
      <w:r>
        <w:t>Wireshark jest bardzo użytecznym narzędziem dla każdego, kto w swej pracy ma do czynienia z sieciami komputerowymi. Może być z powodzeniem wykorzystywany w większości laboratoriów kursu CCNA w celu analizy przesyłanych danych oraz rozwiązywania napotkanych problemów. W tym laboratorium użyjesz programu Wireshark do przechwytywania danych ICMP w celu wyłuskiwania z nich adresów IP i adresów MAC.</w:t>
      </w:r>
    </w:p>
    <w:p w:rsidR="00210736" w:rsidRDefault="00210736" w:rsidP="00210736">
      <w:pPr>
        <w:pStyle w:val="Nagwek1"/>
        <w:numPr>
          <w:ilvl w:val="0"/>
          <w:numId w:val="3"/>
        </w:numPr>
      </w:pPr>
      <w:r>
        <w:t>Wymagane zasoby</w:t>
      </w:r>
    </w:p>
    <w:p w:rsidR="00210736" w:rsidRDefault="00210736" w:rsidP="00210736">
      <w:pPr>
        <w:pStyle w:val="Bulletlevel1"/>
        <w:spacing w:before="60" w:after="60" w:line="276" w:lineRule="auto"/>
      </w:pPr>
      <w:r>
        <w:t>1 PC (Windows z dostępem do Internetu)</w:t>
      </w:r>
    </w:p>
    <w:p w:rsidR="00210736" w:rsidRDefault="00210736" w:rsidP="00210736">
      <w:pPr>
        <w:pStyle w:val="Bulletlevel1"/>
        <w:spacing w:before="60" w:after="60" w:line="276" w:lineRule="auto"/>
      </w:pPr>
      <w:r>
        <w:lastRenderedPageBreak/>
        <w:t>Dodatkowy komputer PC w sieci lokalnej (LAN), którego zadaniem będzie odpowiadać na przychodzące żądania ping.</w:t>
      </w:r>
    </w:p>
    <w:p w:rsidR="004D51A9" w:rsidRDefault="004D51A9" w:rsidP="004D51A9">
      <w:pPr>
        <w:pStyle w:val="Nagwek1"/>
      </w:pPr>
      <w:r>
        <w:t>Instrukcje</w:t>
      </w:r>
    </w:p>
    <w:p w:rsidR="00210736" w:rsidRPr="00A60146" w:rsidRDefault="00210736">
      <w:pPr>
        <w:pStyle w:val="Nagwek2"/>
      </w:pPr>
      <w:r>
        <w:t>Użycie programu Wireshark do przechwycenia i analizy lokalnych danych ICMP</w:t>
      </w:r>
    </w:p>
    <w:p w:rsidR="00210736" w:rsidRDefault="00210736" w:rsidP="00210736">
      <w:pPr>
        <w:pStyle w:val="BodyTextL25"/>
      </w:pPr>
      <w:r>
        <w:t>W części 1 tego ćwiczenia będziesz wysyłać pakiety ping do innego komputera w sieci lokalnej i przechwycisz żądania i odpowiedzi ICMP w programie Wireshark. Zajrzysz również do przechwyconych ramek, aby uzyskać określone informacje. Analiza ta powinna przyczynić się do wyjaśnienia, w jaki sposób nagłówki pakietów są używane do transportu danych w miejsce przeznaczenia.</w:t>
      </w:r>
    </w:p>
    <w:p w:rsidR="00210736" w:rsidRDefault="00210736" w:rsidP="00210736">
      <w:pPr>
        <w:pStyle w:val="Nagwek3"/>
      </w:pPr>
      <w:r>
        <w:t>Poznaj adresy interfejsu twojego PC.</w:t>
      </w:r>
    </w:p>
    <w:p w:rsidR="00210736" w:rsidRDefault="00210736" w:rsidP="00210736">
      <w:pPr>
        <w:pStyle w:val="BodyTextL25"/>
      </w:pPr>
      <w:r>
        <w:t>W tym laboratorium, musisz znać adres IP twojego komputera oraz fizyczny adres twojej karty sieciowej, nazywany adresem MAC.</w:t>
      </w:r>
    </w:p>
    <w:p w:rsidR="00210736" w:rsidRDefault="00210736" w:rsidP="00210736">
      <w:pPr>
        <w:pStyle w:val="ConfigWindow"/>
      </w:pPr>
      <w:r>
        <w:t>Otwórz wiersz polecenia systemu Windows.</w:t>
      </w:r>
    </w:p>
    <w:p w:rsidR="00210736" w:rsidRDefault="00210736" w:rsidP="00EF1FAD">
      <w:pPr>
        <w:pStyle w:val="SubStepAlpha"/>
        <w:spacing w:before="0"/>
      </w:pPr>
      <w:r>
        <w:t xml:space="preserve">W oknie wiersza polecenia wpisz </w:t>
      </w:r>
      <w:r w:rsidRPr="0077190C">
        <w:rPr>
          <w:b/>
        </w:rPr>
        <w:t>ipconfig /all</w:t>
      </w:r>
      <w:r>
        <w:t xml:space="preserve"> aby zobaczyć adres IP interfejsu komputera, jego opis i adres MAC (fizyczny).</w:t>
      </w:r>
    </w:p>
    <w:p w:rsidR="00631017" w:rsidRDefault="00631017" w:rsidP="00631017">
      <w:pPr>
        <w:pStyle w:val="CMD"/>
      </w:pPr>
      <w:r>
        <w:t xml:space="preserve">C:\Users\Student&gt; </w:t>
      </w:r>
      <w:r w:rsidRPr="00631017">
        <w:rPr>
          <w:b/>
          <w:bCs/>
        </w:rPr>
        <w:t>ipconfig /all</w:t>
      </w:r>
    </w:p>
    <w:p w:rsidR="00631017" w:rsidRDefault="00631017" w:rsidP="00631017">
      <w:pPr>
        <w:pStyle w:val="CMD"/>
      </w:pPr>
    </w:p>
    <w:p w:rsidR="00631017" w:rsidRDefault="00631017" w:rsidP="00631017">
      <w:pPr>
        <w:pStyle w:val="CMDOutput"/>
      </w:pPr>
      <w:r>
        <w:t>Windows IP Configuration</w:t>
      </w:r>
    </w:p>
    <w:p w:rsidR="00631017" w:rsidRDefault="00631017" w:rsidP="00631017">
      <w:pPr>
        <w:pStyle w:val="CMDOutput"/>
      </w:pPr>
    </w:p>
    <w:p w:rsidR="00631017" w:rsidRDefault="00631017" w:rsidP="00631017">
      <w:pPr>
        <w:pStyle w:val="CMDOutput"/>
      </w:pPr>
      <w:r>
        <w:t xml:space="preserve">   Host Name . . . . . . . . . . . . : DESKTOP-NB48BTC</w:t>
      </w:r>
    </w:p>
    <w:p w:rsidR="00631017" w:rsidRDefault="00631017" w:rsidP="00631017">
      <w:pPr>
        <w:pStyle w:val="CMDOutput"/>
      </w:pPr>
      <w:r>
        <w:t xml:space="preserve">   Primary Dns Suffix . . . . . . . :</w:t>
      </w:r>
    </w:p>
    <w:p w:rsidR="00631017" w:rsidRDefault="00631017" w:rsidP="00631017">
      <w:pPr>
        <w:pStyle w:val="CMDOutput"/>
      </w:pPr>
      <w:r>
        <w:t xml:space="preserve">   Node Type . . . . . . . . . . . . : Hybrid</w:t>
      </w:r>
    </w:p>
    <w:p w:rsidR="00631017" w:rsidRDefault="00631017" w:rsidP="00631017">
      <w:pPr>
        <w:pStyle w:val="CMDOutput"/>
      </w:pPr>
      <w:r>
        <w:t xml:space="preserve">   IP Routing Enabled. . . . . . . . : No</w:t>
      </w:r>
    </w:p>
    <w:p w:rsidR="00631017" w:rsidRDefault="00631017" w:rsidP="00631017">
      <w:pPr>
        <w:pStyle w:val="CMDOutput"/>
      </w:pPr>
      <w:r>
        <w:t xml:space="preserve">   WINS Proxy Enabled. . . . . . . . : No</w:t>
      </w:r>
    </w:p>
    <w:p w:rsidR="00631017" w:rsidRDefault="00631017" w:rsidP="00631017">
      <w:pPr>
        <w:pStyle w:val="CMDOutput"/>
      </w:pPr>
    </w:p>
    <w:p w:rsidR="00631017" w:rsidRDefault="00631017" w:rsidP="00631017">
      <w:pPr>
        <w:pStyle w:val="CMDOutput"/>
      </w:pPr>
      <w:r>
        <w:t>Ethernet adapter Ethernet:</w:t>
      </w:r>
    </w:p>
    <w:p w:rsidR="00631017" w:rsidRDefault="00631017" w:rsidP="00631017">
      <w:pPr>
        <w:pStyle w:val="CMDOutput"/>
      </w:pPr>
    </w:p>
    <w:p w:rsidR="00631017" w:rsidRDefault="00631017" w:rsidP="00631017">
      <w:pPr>
        <w:pStyle w:val="CMDOutput"/>
      </w:pPr>
      <w:r>
        <w:t xml:space="preserve">   Connection-specific DNS Suffix . :</w:t>
      </w:r>
    </w:p>
    <w:p w:rsidR="00631017" w:rsidRDefault="00631017" w:rsidP="00631017">
      <w:pPr>
        <w:pStyle w:val="CMDOutput"/>
      </w:pPr>
      <w:r>
        <w:t xml:space="preserve">   Description . . . . . . . . . . . : Intel(R) 82577LM Gigabit Network Connection</w:t>
      </w:r>
    </w:p>
    <w:p w:rsidR="00631017" w:rsidRDefault="00631017" w:rsidP="00631017">
      <w:pPr>
        <w:pStyle w:val="CMDOutput"/>
      </w:pPr>
      <w:r>
        <w:t xml:space="preserve">   Physical Address. . . . . . . . . :00-26-B9-DD-00-91</w:t>
      </w:r>
    </w:p>
    <w:p w:rsidR="00631017" w:rsidRDefault="00631017" w:rsidP="00631017">
      <w:pPr>
        <w:pStyle w:val="CMDOutput"/>
      </w:pPr>
      <w:r>
        <w:t xml:space="preserve">   DHCP Enabled. . . . . . . . . . . : No</w:t>
      </w:r>
    </w:p>
    <w:p w:rsidR="00631017" w:rsidRDefault="00631017" w:rsidP="00631017">
      <w:pPr>
        <w:pStyle w:val="CMDOutput"/>
      </w:pPr>
      <w:r>
        <w:t xml:space="preserve">   Autoconfiguration Enabled . . . . : Yes</w:t>
      </w:r>
    </w:p>
    <w:p w:rsidR="00631017" w:rsidRDefault="00631017" w:rsidP="00631017">
      <w:pPr>
        <w:pStyle w:val="CMDOutput"/>
      </w:pPr>
      <w:r>
        <w:t xml:space="preserve">   Link-local IPv6 Address . . . . . : fe80::d809:d939:110f:1b7f%20(Preferred)</w:t>
      </w:r>
    </w:p>
    <w:p w:rsidR="00631017" w:rsidRDefault="00631017" w:rsidP="00631017">
      <w:pPr>
        <w:pStyle w:val="CMDOutput"/>
      </w:pPr>
      <w:r>
        <w:t xml:space="preserve">   IPv4 Address. . . . . . . . . . . : 192.168.1.147(Preferred)</w:t>
      </w:r>
    </w:p>
    <w:p w:rsidR="00631017" w:rsidRDefault="00631017" w:rsidP="00631017">
      <w:pPr>
        <w:pStyle w:val="CMDOutput"/>
      </w:pPr>
      <w:r>
        <w:t xml:space="preserve">   Subnet Mask . . . . . . . . . . . : 255.255.255.0</w:t>
      </w:r>
    </w:p>
    <w:p w:rsidR="00631017" w:rsidRDefault="00631017" w:rsidP="00631017">
      <w:pPr>
        <w:pStyle w:val="CMDOutput"/>
      </w:pPr>
      <w:r>
        <w:t xml:space="preserve">   Default Gateway . . . . . . . . . : 192.168.1.1</w:t>
      </w:r>
    </w:p>
    <w:p w:rsidR="00521DE0" w:rsidRDefault="00631017" w:rsidP="00631017">
      <w:pPr>
        <w:pStyle w:val="CMDOutput"/>
      </w:pPr>
      <w:r>
        <w:t>&lt;output omitted&gt;</w:t>
      </w:r>
    </w:p>
    <w:p w:rsidR="00210736" w:rsidRDefault="00210736" w:rsidP="00210736">
      <w:pPr>
        <w:pStyle w:val="SubStepAlpha"/>
      </w:pPr>
      <w:r>
        <w:t>Poproś członka zespołu lub członków zespołu o adres IP ich komputera i podaj mu adres IP swojego komputera. Nie podawaj im swojego adresu MAC.</w:t>
      </w:r>
    </w:p>
    <w:p w:rsidR="008F4961" w:rsidRDefault="008F4961" w:rsidP="008F4961">
      <w:pPr>
        <w:pStyle w:val="ConfigWindow"/>
      </w:pPr>
      <w:r>
        <w:t>Zamknij okno linii komend.</w:t>
      </w:r>
    </w:p>
    <w:p w:rsidR="00210736" w:rsidRDefault="00210736" w:rsidP="00210736">
      <w:pPr>
        <w:pStyle w:val="Nagwek3"/>
      </w:pPr>
      <w:r>
        <w:t>Uruchom Wireshark i zacznij przechwytywać dane.</w:t>
      </w:r>
    </w:p>
    <w:p w:rsidR="00210736" w:rsidRDefault="00EA17D3" w:rsidP="00EF1FAD">
      <w:pPr>
        <w:pStyle w:val="SubStepAlpha"/>
      </w:pPr>
      <w:r>
        <w:t>Przejdź do Wireshark. Kliknij dwukrotnie żądany interfejs, aby rozpocząć przechwytywanie pakietów. Upewnij się, że żądany interfejs ma ruch.</w:t>
      </w:r>
    </w:p>
    <w:p w:rsidR="00210736" w:rsidRDefault="00210736" w:rsidP="00EF1FAD">
      <w:pPr>
        <w:pStyle w:val="SubStepAlpha"/>
      </w:pPr>
      <w:r>
        <w:t>Informacje zaczną pojawiać się w górnej sekcji programu Wireshark. W zależności od typu protokołu, linie z danymi będą pojawiać się w różnych kolorach.</w:t>
      </w:r>
    </w:p>
    <w:p w:rsidR="00631017" w:rsidRDefault="00210736" w:rsidP="004D51A9">
      <w:pPr>
        <w:pStyle w:val="BodyTextL50"/>
      </w:pPr>
      <w:r>
        <w:lastRenderedPageBreak/>
        <w:t>Ilość napływających danych może być bardzo duża i zależy od intensywności komunikacji między twoim PC a siecią LAN. Możemy nałożyć filtr, by ułatwić przeglądanie i pracę z danymi przechwytywanymi przez Wireshark.</w:t>
      </w:r>
    </w:p>
    <w:p w:rsidR="00210736" w:rsidRDefault="00210736" w:rsidP="004D51A9">
      <w:pPr>
        <w:pStyle w:val="BodyTextL50"/>
      </w:pPr>
      <w:r>
        <w:t xml:space="preserve">Dla celów tego laboratorium interesują nas tylko PDU typu ICMP (ping). By przeglądać tylko PDU typu ICMP (ping), w polu </w:t>
      </w:r>
      <w:r w:rsidRPr="003A3158">
        <w:rPr>
          <w:b/>
        </w:rPr>
        <w:t>Filter</w:t>
      </w:r>
      <w:r>
        <w:t xml:space="preserve">, znajdującym się w górnej części programu Wireshark wpisz </w:t>
      </w:r>
      <w:r w:rsidRPr="00785A9C">
        <w:rPr>
          <w:b/>
        </w:rPr>
        <w:t>icmp</w:t>
      </w:r>
      <w:r>
        <w:t xml:space="preserve"> i kliknij przycisk </w:t>
      </w:r>
      <w:r w:rsidRPr="00785A9C">
        <w:rPr>
          <w:b/>
        </w:rPr>
        <w:t>Apply</w:t>
      </w:r>
      <w:r>
        <w:t xml:space="preserve"> lub naciśnij </w:t>
      </w:r>
      <w:r>
        <w:rPr>
          <w:b/>
        </w:rPr>
        <w:t>Enter</w:t>
      </w:r>
      <w:r>
        <w:t>.</w:t>
      </w:r>
    </w:p>
    <w:p w:rsidR="00210736" w:rsidRDefault="00210736" w:rsidP="004D51A9">
      <w:pPr>
        <w:pStyle w:val="SubStepAlpha"/>
      </w:pPr>
      <w:r>
        <w:t>Ten filtr spowoduje zniknięcie wszystkich danych w głównym oknie aplikacji, jednak nadal są one przechwytywane na interfejsie. Przejdź do okna wiersza polecenia i wykonaj ping adres IP otrzymany od członka zespołu.</w:t>
      </w:r>
    </w:p>
    <w:p w:rsidR="00EF7619" w:rsidRPr="004D51A9" w:rsidRDefault="00EF7619" w:rsidP="004D51A9">
      <w:pPr>
        <w:pStyle w:val="CMD"/>
        <w:rPr>
          <w:b/>
          <w:bCs/>
        </w:rPr>
      </w:pPr>
      <w:r>
        <w:t xml:space="preserve">C:\&gt; </w:t>
      </w:r>
      <w:r>
        <w:rPr>
          <w:b/>
        </w:rPr>
        <w:t>ping 192.168.1.114</w:t>
      </w:r>
    </w:p>
    <w:p w:rsidR="00EF7619" w:rsidRDefault="00EF7619" w:rsidP="004D51A9">
      <w:pPr>
        <w:pStyle w:val="CMD"/>
      </w:pPr>
    </w:p>
    <w:p w:rsidR="00EF7619" w:rsidRDefault="00EF7619" w:rsidP="004D51A9">
      <w:pPr>
        <w:pStyle w:val="CMD"/>
      </w:pPr>
      <w:r>
        <w:t>Pinging 192.168.1.114 with 32 bytes of data:</w:t>
      </w:r>
    </w:p>
    <w:p w:rsidR="00EF7619" w:rsidRDefault="00EF7619" w:rsidP="004D51A9">
      <w:pPr>
        <w:pStyle w:val="CMD"/>
      </w:pPr>
      <w:r>
        <w:t>Reply from 192.168.1.114: bytes=32 time&lt;1ms TTL=128</w:t>
      </w:r>
    </w:p>
    <w:p w:rsidR="00EF7619" w:rsidRDefault="00EF7619" w:rsidP="004D51A9">
      <w:pPr>
        <w:pStyle w:val="CMD"/>
      </w:pPr>
      <w:r>
        <w:t>Reply from 192.168.1.114: bytes=32 time&lt;1ms TTL=128</w:t>
      </w:r>
    </w:p>
    <w:p w:rsidR="00EF7619" w:rsidRDefault="00EF7619" w:rsidP="004D51A9">
      <w:pPr>
        <w:pStyle w:val="CMD"/>
      </w:pPr>
      <w:r>
        <w:t>Reply from 192.168.1.114: bytes=32 time&lt;1ms TTL=128</w:t>
      </w:r>
    </w:p>
    <w:p w:rsidR="00EF7619" w:rsidRDefault="00EF7619" w:rsidP="004D51A9">
      <w:pPr>
        <w:pStyle w:val="CMD"/>
      </w:pPr>
      <w:r>
        <w:t>Reply from 192.168.1.114: bytes=32 time&lt;1ms TTL=128</w:t>
      </w:r>
    </w:p>
    <w:p w:rsidR="00EF7619" w:rsidRDefault="00EF7619" w:rsidP="004D51A9">
      <w:pPr>
        <w:pStyle w:val="CMD"/>
      </w:pPr>
    </w:p>
    <w:p w:rsidR="00EF7619" w:rsidRDefault="00EF7619" w:rsidP="004D51A9">
      <w:pPr>
        <w:pStyle w:val="CMD"/>
      </w:pPr>
      <w:r>
        <w:t>Ping statistics for 192.168.1.114:</w:t>
      </w:r>
    </w:p>
    <w:p w:rsidR="00EF7619" w:rsidRDefault="00EF7619" w:rsidP="004D51A9">
      <w:pPr>
        <w:pStyle w:val="CMD"/>
      </w:pPr>
      <w:r>
        <w:t xml:space="preserve">    Packets: Sent = 4, Received = 4, Lost = 0 (0% loss),</w:t>
      </w:r>
    </w:p>
    <w:p w:rsidR="00EF7619" w:rsidRDefault="00EF7619" w:rsidP="004D51A9">
      <w:pPr>
        <w:pStyle w:val="CMD"/>
      </w:pPr>
      <w:r>
        <w:t>Approximate round trip times in milli-seconds:</w:t>
      </w:r>
    </w:p>
    <w:p w:rsidR="00EF7619" w:rsidRDefault="00EF7619" w:rsidP="004D51A9">
      <w:pPr>
        <w:pStyle w:val="CMD"/>
      </w:pPr>
      <w:r>
        <w:t xml:space="preserve">    Minimum = 0ms, Maximum = 0ms, Average = 0ms</w:t>
      </w:r>
    </w:p>
    <w:p w:rsidR="00210736" w:rsidRDefault="00210736" w:rsidP="00210736">
      <w:pPr>
        <w:pStyle w:val="SubStepAlpha"/>
        <w:keepNext/>
        <w:numPr>
          <w:ilvl w:val="0"/>
          <w:numId w:val="0"/>
        </w:numPr>
        <w:ind w:left="360" w:firstLine="360"/>
      </w:pPr>
      <w:r>
        <w:lastRenderedPageBreak/>
        <w:t>Zauważ, że w głównym oknie programu Wireshark, ponownie pojawią się dane.</w:t>
      </w:r>
    </w:p>
    <w:p w:rsidR="00210736" w:rsidRDefault="00210736" w:rsidP="00210736">
      <w:pPr>
        <w:pStyle w:val="Visual"/>
      </w:pPr>
      <w:r w:rsidRPr="00A22BC6">
        <w:rPr>
          <w:noProof/>
        </w:rPr>
        <w:drawing>
          <wp:inline distT="0" distB="0" distL="0" distR="0" wp14:anchorId="3F7C664A" wp14:editId="226CEDA4">
            <wp:extent cx="5943600" cy="4309699"/>
            <wp:effectExtent l="19050" t="19050" r="19050" b="15240"/>
            <wp:docPr id="18" name="Picture 18" descr="This image displays the wireshark results with the ICMP filter appli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6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10736" w:rsidRDefault="00210736" w:rsidP="00210736">
      <w:pPr>
        <w:pStyle w:val="BodyTextL50"/>
      </w:pPr>
      <w:r w:rsidRPr="004348AF">
        <w:rPr>
          <w:b/>
        </w:rPr>
        <w:t>Uwaga</w:t>
      </w:r>
      <w:r>
        <w:t xml:space="preserve">: Jeśli komputer członka zespołu nie odpowiada na polecenia ping, może to wynikać z faktu, że zapora ogniowa komputera członka zespołu blokuje te żądania. Więcej informacji na temat przepuszczania ruchu ICMP przez zaporę w systemie Windows można znaleźć w </w:t>
      </w:r>
      <w:r>
        <w:rPr>
          <w:b/>
        </w:rPr>
        <w:fldChar w:fldCharType="begin"/>
      </w:r>
      <w:r>
        <w:instrText xml:space="preserve"> REF _Ref348442604 \h </w:instrText>
      </w:r>
      <w:r>
        <w:rPr>
          <w:b/>
        </w:rPr>
      </w:r>
      <w:r>
        <w:rPr>
          <w:b/>
        </w:rPr>
        <w:fldChar w:fldCharType="separate"/>
      </w:r>
      <w:r>
        <w:t xml:space="preserve">Appendix A: </w:t>
      </w:r>
      <w:proofErr w:type="spellStart"/>
      <w:r>
        <w:t>Allowing</w:t>
      </w:r>
      <w:proofErr w:type="spellEnd"/>
      <w:r>
        <w:t xml:space="preserve"> ICMP </w:t>
      </w:r>
      <w:proofErr w:type="spellStart"/>
      <w:r>
        <w:t>Traffic</w:t>
      </w:r>
      <w:proofErr w:type="spellEnd"/>
      <w:r>
        <w:t xml:space="preserve"> Through a Firewall</w:t>
      </w:r>
      <w:r>
        <w:rPr>
          <w:b/>
        </w:rPr>
        <w:fldChar w:fldCharType="end"/>
      </w:r>
      <w:r>
        <w:t>.</w:t>
      </w:r>
    </w:p>
    <w:p w:rsidR="00210736" w:rsidRDefault="00210736" w:rsidP="004D51A9">
      <w:pPr>
        <w:pStyle w:val="SubStepAlpha"/>
      </w:pPr>
      <w:r>
        <w:t xml:space="preserve">Zatrzymaj proces przechwytywania danych klikając ikonę </w:t>
      </w:r>
      <w:r w:rsidRPr="00EF7619">
        <w:rPr>
          <w:b/>
        </w:rPr>
        <w:t>Stop Capture</w:t>
      </w:r>
      <w:r>
        <w:t>.</w:t>
      </w:r>
    </w:p>
    <w:p w:rsidR="00210736" w:rsidRDefault="00210736" w:rsidP="00210736">
      <w:pPr>
        <w:pStyle w:val="Nagwek3"/>
      </w:pPr>
      <w:r>
        <w:t>Sprawdź przechwycone dane.</w:t>
      </w:r>
    </w:p>
    <w:p w:rsidR="00210736" w:rsidRDefault="00210736" w:rsidP="004D51A9">
      <w:pPr>
        <w:pStyle w:val="BodyTextL25"/>
      </w:pPr>
      <w:r>
        <w:t>W kroku 3 przeanalizuj dane, wygenerowane przez żądania ping, wysyłane do komputera twojego kolegi z zajęć. W programie Wireshark, dane te są wyświetlane w trzech sekcjach: 1) Górna sekcja wyświetla listę ramek PDU wraz z podsumowaniem informacji o danym pakiecie IP, 2) środkowa sekcja wyświetla informacje na temat ramki PDU zaznaczonej w górnej części ekranu oraz dzieli ją na bazie poszczególnych warstw protokołów, i 3) dolna sekcja wyświetla nieprzetworzone dane dla poszczególnej warstwy. Nieprzetworzone dane są wyświetlane w trybie szesnastkowym (heksadecymalnym) oraz dziesiętnym.</w:t>
      </w:r>
    </w:p>
    <w:p w:rsidR="00210736" w:rsidRDefault="00210736" w:rsidP="004D51A9">
      <w:pPr>
        <w:pStyle w:val="SubStepAlpha"/>
      </w:pPr>
      <w:r>
        <w:t xml:space="preserve">Kliknij na pierwsze żądanie ICMP z listy ramek PDU w górnej sekcji programu Wireshark. Zwróć uwagę, że w kolumnie </w:t>
      </w:r>
      <w:r w:rsidRPr="00EF7619">
        <w:rPr>
          <w:b/>
        </w:rPr>
        <w:t>Source</w:t>
      </w:r>
      <w:r>
        <w:t xml:space="preserve"> zapisany jest adres IP twojego komputera, a w kolumnie </w:t>
      </w:r>
      <w:r w:rsidRPr="00EF7619">
        <w:rPr>
          <w:b/>
        </w:rPr>
        <w:t>Destination</w:t>
      </w:r>
      <w:r>
        <w:t xml:space="preserve"> adres IP komputera kolegi z zajęć, na który wysyłałeś żądania ping.</w:t>
      </w:r>
    </w:p>
    <w:p w:rsidR="00210736" w:rsidRDefault="00210736" w:rsidP="004D51A9">
      <w:pPr>
        <w:pStyle w:val="SubStepAlpha"/>
      </w:pPr>
      <w:r>
        <w:t>Przejdź do środkowej sekcji programu, ramka PDU w sekcji górnej nadal musi być zaznaczona. Kliknij znak plusa znajdujący się po lewej stronie wiersza Ethernet II, by zobaczyć adresy MAC urządzenia źródłowego i docelowego.</w:t>
      </w:r>
    </w:p>
    <w:p w:rsidR="00EF7619" w:rsidRDefault="00EF7619" w:rsidP="004D51A9">
      <w:pPr>
        <w:pStyle w:val="Nagwek4"/>
      </w:pPr>
      <w:r>
        <w:t>Pytania:</w:t>
      </w:r>
    </w:p>
    <w:p w:rsidR="00EF7619" w:rsidRDefault="00210736" w:rsidP="00EF7619">
      <w:pPr>
        <w:pStyle w:val="BodyTextL50"/>
        <w:spacing w:before="0"/>
      </w:pPr>
      <w:r>
        <w:t>Czy źródłowy adres MAC pasuje do interfejsu komputera?</w:t>
      </w:r>
    </w:p>
    <w:p w:rsidR="00EF7619" w:rsidRDefault="00EF7619" w:rsidP="004D51A9">
      <w:pPr>
        <w:pStyle w:val="AnswerLineL50"/>
      </w:pPr>
      <w:r>
        <w:lastRenderedPageBreak/>
        <w:t>Wprowadź swoją odpowiedź tutaj.</w:t>
      </w:r>
    </w:p>
    <w:p w:rsidR="00210736" w:rsidRDefault="00210736" w:rsidP="00210736">
      <w:pPr>
        <w:pStyle w:val="BodyTextL50"/>
        <w:rPr>
          <w:szCs w:val="20"/>
        </w:rPr>
      </w:pPr>
      <w:r>
        <w:t>Czy docelowy adres MAC w Wireshark odpowiada adresowi MAC członka zespołu?</w:t>
      </w:r>
    </w:p>
    <w:p w:rsidR="00EF7619" w:rsidRDefault="00EF7619" w:rsidP="004D51A9">
      <w:pPr>
        <w:pStyle w:val="AnswerLineL50"/>
      </w:pPr>
      <w:r>
        <w:t>Wprowadź swoją odpowiedź tutaj.</w:t>
      </w:r>
    </w:p>
    <w:p w:rsidR="00210736" w:rsidRDefault="00210736" w:rsidP="00210736">
      <w:pPr>
        <w:pStyle w:val="BodyTextL50"/>
        <w:rPr>
          <w:szCs w:val="20"/>
        </w:rPr>
      </w:pPr>
      <w:r>
        <w:t>W jaki sposób twój PC uzyskał MAC adres komputera PC, na który wysyłałeś żądania ping?</w:t>
      </w:r>
    </w:p>
    <w:p w:rsidR="00EF7619" w:rsidRPr="0020712F" w:rsidRDefault="00EF7619" w:rsidP="004D51A9">
      <w:pPr>
        <w:pStyle w:val="AnswerLineL50"/>
      </w:pPr>
      <w:r>
        <w:t>Wprowadź swoją odpowiedź tutaj.</w:t>
      </w:r>
    </w:p>
    <w:p w:rsidR="00210736" w:rsidRDefault="00210736" w:rsidP="00210736">
      <w:pPr>
        <w:pStyle w:val="BodyTextL50"/>
      </w:pPr>
      <w:r>
        <w:rPr>
          <w:b/>
        </w:rPr>
        <w:t>Uwaga</w:t>
      </w:r>
      <w:r>
        <w:t>: W powyższym przykładzie ilustrującym przechwytywanie żądania ICMP, dane ICMP enkapsulowane są wewnątrz PDU pakietu IPv4 (nagłówek IPv4), który następnie enkapsulowany jest w PDU ramki Ethernet II (nagłówek Ethernet II) i przygotowany do transmisji w sieci LAN.</w:t>
      </w:r>
    </w:p>
    <w:p w:rsidR="00210736" w:rsidRDefault="00210736">
      <w:pPr>
        <w:pStyle w:val="Nagwek2"/>
      </w:pPr>
      <w:r>
        <w:t>Użycie programu Wireshark do przechwycenia i analizy zdalnych danych ICMP.</w:t>
      </w:r>
    </w:p>
    <w:p w:rsidR="00210736" w:rsidRPr="00F51F49" w:rsidRDefault="00210736" w:rsidP="00210736">
      <w:pPr>
        <w:pStyle w:val="BodyTextL25"/>
      </w:pPr>
      <w:r>
        <w:t>W części 2, wykonasz test ping do zdalnych komputerów (komputerów nie będących w sieci LAN) oraz zbadasz dane wygenerowane przez test ping. Następnie ustalisz, jaka jest różnica między tymi danymi, a danymi zbadanymi w Części 1.</w:t>
      </w:r>
    </w:p>
    <w:p w:rsidR="00210736" w:rsidRDefault="00210736" w:rsidP="00210736">
      <w:pPr>
        <w:pStyle w:val="Nagwek3"/>
      </w:pPr>
      <w:r>
        <w:t>Rozpoczęcie przechwytywania danych z interfejsu.</w:t>
      </w:r>
    </w:p>
    <w:p w:rsidR="00210736" w:rsidRDefault="00210736" w:rsidP="00973540">
      <w:pPr>
        <w:pStyle w:val="SubStepAlpha"/>
      </w:pPr>
      <w:r>
        <w:t>Rozpocznij przechwytywanie danych ponownie.</w:t>
      </w:r>
    </w:p>
    <w:p w:rsidR="00210736" w:rsidRDefault="00210736" w:rsidP="00973540">
      <w:pPr>
        <w:pStyle w:val="SubStepAlpha"/>
      </w:pPr>
      <w:r>
        <w:t xml:space="preserve">Przed rozpoczęciem nowego procesu przechwytywania, pojawi się okno informujące o możliwości zapisania wcześniej przechwyconych danych. Nie ma potrzeby ich zapisywać. Kliknij </w:t>
      </w:r>
      <w:r w:rsidRPr="00EF7619">
        <w:rPr>
          <w:b/>
        </w:rPr>
        <w:t>Continue without Saving</w:t>
      </w:r>
      <w:r>
        <w:t>.</w:t>
      </w:r>
    </w:p>
    <w:p w:rsidR="00210736" w:rsidRDefault="00210736" w:rsidP="00210736">
      <w:pPr>
        <w:pStyle w:val="SubStepAlpha"/>
      </w:pPr>
      <w:r>
        <w:t>Gdy przechwytywanie jest aktywne, pinguj następujące trzy adresy URL witryn z wiersza polecenia systemu Windows:</w:t>
      </w:r>
    </w:p>
    <w:p w:rsidR="00C43070" w:rsidRDefault="00C43070" w:rsidP="00973540">
      <w:pPr>
        <w:pStyle w:val="ConfigWindow"/>
      </w:pPr>
      <w:r>
        <w:t>Otwórz wiersz polecenia systemu Windows</w:t>
      </w:r>
    </w:p>
    <w:p w:rsidR="00210736" w:rsidRDefault="00210736" w:rsidP="00210736">
      <w:pPr>
        <w:pStyle w:val="SubStepNum"/>
      </w:pPr>
      <w:r>
        <w:t>www.yahoo.com</w:t>
      </w:r>
    </w:p>
    <w:p w:rsidR="00210736" w:rsidRDefault="00210736" w:rsidP="00210736">
      <w:pPr>
        <w:pStyle w:val="SubStepNum"/>
      </w:pPr>
      <w:r>
        <w:t>www.cisco.com</w:t>
      </w:r>
    </w:p>
    <w:p w:rsidR="00C43070" w:rsidRDefault="00C43070" w:rsidP="00973540">
      <w:pPr>
        <w:pStyle w:val="SubStepNum"/>
      </w:pPr>
      <w:r>
        <w:t>www.google.com</w:t>
      </w:r>
    </w:p>
    <w:p w:rsidR="00210736" w:rsidRDefault="00210736" w:rsidP="00210736">
      <w:pPr>
        <w:pStyle w:val="BodyTextL50"/>
      </w:pPr>
      <w:r>
        <w:rPr>
          <w:b/>
        </w:rPr>
        <w:t>Uwaga</w:t>
      </w:r>
      <w:r w:rsidRPr="002D7FCF">
        <w:t>: Kiedy wykonujesz test ping kolejnych adresów URL, zwróć uwagę, że DNS tłumaczy URL na adres IP. Zanotuj adres IP dla każdego URL.</w:t>
      </w:r>
    </w:p>
    <w:p w:rsidR="00210736" w:rsidRDefault="00210736" w:rsidP="00973540">
      <w:pPr>
        <w:pStyle w:val="SubStepAlpha"/>
      </w:pPr>
      <w:r>
        <w:t xml:space="preserve">Zatrzymaj proces przechwytywania danych klikając ikonę </w:t>
      </w:r>
      <w:r w:rsidRPr="003E2BC5">
        <w:rPr>
          <w:b/>
        </w:rPr>
        <w:t>Stop Capture</w:t>
      </w:r>
      <w:r>
        <w:t>.</w:t>
      </w:r>
    </w:p>
    <w:p w:rsidR="00210736" w:rsidRDefault="00210736" w:rsidP="00210736">
      <w:pPr>
        <w:pStyle w:val="Nagwek3"/>
      </w:pPr>
      <w:r>
        <w:t>Badanie i analiza danych otrzymanych z hostów zdalnych.</w:t>
      </w:r>
    </w:p>
    <w:p w:rsidR="00210736" w:rsidRDefault="00210736" w:rsidP="00973540">
      <w:pPr>
        <w:pStyle w:val="BodyTextL25"/>
      </w:pPr>
      <w:r>
        <w:t>Przejrzyj przechwycone dane w programie Wireshark, sprawdź adresy IP i MAC trzech stron internetowych dla których wykonałeś polecenie ping. Poniżej wpisz, docelowy adres IP i MAC dla wszystkich trzech stron internetowych.</w:t>
      </w:r>
    </w:p>
    <w:p w:rsidR="003E2BC5" w:rsidRDefault="003E2BC5" w:rsidP="00973540">
      <w:pPr>
        <w:pStyle w:val="Nagwek4"/>
      </w:pPr>
      <w:r>
        <w:t>Pytania:</w:t>
      </w:r>
    </w:p>
    <w:p w:rsidR="003E2BC5" w:rsidRDefault="003E2BC5" w:rsidP="00973540">
      <w:pPr>
        <w:pStyle w:val="BodyTextL50"/>
        <w:spacing w:before="0"/>
      </w:pPr>
      <w:r>
        <w:t xml:space="preserve">Adres IP </w:t>
      </w:r>
      <w:r>
        <w:rPr>
          <w:b/>
        </w:rPr>
        <w:t>www.yahoo.com</w:t>
      </w:r>
      <w:r>
        <w:t>:</w:t>
      </w:r>
    </w:p>
    <w:p w:rsidR="003E2BC5" w:rsidRDefault="003E2BC5" w:rsidP="00973540">
      <w:pPr>
        <w:pStyle w:val="AnswerLineL50"/>
      </w:pPr>
      <w:r>
        <w:t>Wprowadź swoją odpowiedź tutaj.</w:t>
      </w:r>
    </w:p>
    <w:p w:rsidR="0033554C" w:rsidRDefault="0033554C" w:rsidP="0033554C">
      <w:pPr>
        <w:pStyle w:val="BodyTextL50"/>
        <w:spacing w:before="0"/>
      </w:pPr>
      <w:r>
        <w:t xml:space="preserve">Adres MAC dla </w:t>
      </w:r>
      <w:r>
        <w:rPr>
          <w:b/>
        </w:rPr>
        <w:t>www.yahoo.com</w:t>
      </w:r>
      <w:r>
        <w:t>:</w:t>
      </w:r>
    </w:p>
    <w:p w:rsidR="0033554C" w:rsidRDefault="0033554C" w:rsidP="0033554C">
      <w:pPr>
        <w:pStyle w:val="AnswerLineL50"/>
      </w:pPr>
      <w:r>
        <w:t>Wprowadź swoją odpowiedź tutaj.</w:t>
      </w:r>
    </w:p>
    <w:p w:rsidR="0033554C" w:rsidRDefault="0033554C" w:rsidP="0033554C">
      <w:pPr>
        <w:pStyle w:val="BodyTextL50"/>
        <w:spacing w:before="0"/>
      </w:pPr>
      <w:r>
        <w:t xml:space="preserve">Adres IP dla </w:t>
      </w:r>
      <w:r w:rsidRPr="003A268B">
        <w:rPr>
          <w:b/>
          <w:bCs/>
        </w:rPr>
        <w:t>www.cisco.com</w:t>
      </w:r>
      <w:r>
        <w:t>:</w:t>
      </w:r>
    </w:p>
    <w:p w:rsidR="0033554C" w:rsidRDefault="0033554C" w:rsidP="0033554C">
      <w:pPr>
        <w:pStyle w:val="AnswerLineL50"/>
      </w:pPr>
      <w:r>
        <w:t>Wprowadź swoją odpowiedź tutaj.</w:t>
      </w:r>
    </w:p>
    <w:p w:rsidR="0033554C" w:rsidRDefault="0033554C" w:rsidP="0033554C">
      <w:pPr>
        <w:pStyle w:val="BodyTextL50"/>
        <w:spacing w:before="0"/>
      </w:pPr>
      <w:r>
        <w:t xml:space="preserve">Adres MAC dla </w:t>
      </w:r>
      <w:r w:rsidRPr="003A268B">
        <w:rPr>
          <w:b/>
          <w:bCs/>
        </w:rPr>
        <w:t>www.cisco.com</w:t>
      </w:r>
      <w:r>
        <w:t>:</w:t>
      </w:r>
    </w:p>
    <w:p w:rsidR="0033554C" w:rsidRDefault="0033554C" w:rsidP="0033554C">
      <w:pPr>
        <w:pStyle w:val="AnswerLineL50"/>
      </w:pPr>
      <w:r>
        <w:t>Wprowadź swoją odpowiedź tutaj.</w:t>
      </w:r>
    </w:p>
    <w:p w:rsidR="0033554C" w:rsidRDefault="0033554C" w:rsidP="0033554C">
      <w:pPr>
        <w:pStyle w:val="BodyTextL50"/>
        <w:spacing w:before="0"/>
      </w:pPr>
      <w:r>
        <w:t xml:space="preserve">Adres IP </w:t>
      </w:r>
      <w:r>
        <w:rPr>
          <w:b/>
        </w:rPr>
        <w:t>www.google.com</w:t>
      </w:r>
      <w:r>
        <w:t>:</w:t>
      </w:r>
    </w:p>
    <w:p w:rsidR="0033554C" w:rsidRDefault="0033554C" w:rsidP="0033554C">
      <w:pPr>
        <w:pStyle w:val="AnswerLineL50"/>
      </w:pPr>
      <w:r>
        <w:lastRenderedPageBreak/>
        <w:t>Wprowadź swoją odpowiedź tutaj.</w:t>
      </w:r>
    </w:p>
    <w:p w:rsidR="0033554C" w:rsidRDefault="0033554C" w:rsidP="0033554C">
      <w:pPr>
        <w:pStyle w:val="BodyTextL50"/>
        <w:spacing w:before="0"/>
      </w:pPr>
      <w:r>
        <w:t xml:space="preserve">Adres MAC dla </w:t>
      </w:r>
      <w:r>
        <w:rPr>
          <w:b/>
        </w:rPr>
        <w:t>www.google.com</w:t>
      </w:r>
      <w:r>
        <w:t>:</w:t>
      </w:r>
    </w:p>
    <w:p w:rsidR="0033554C" w:rsidRDefault="0033554C" w:rsidP="0033554C">
      <w:pPr>
        <w:pStyle w:val="AnswerLineL50"/>
      </w:pPr>
      <w:r>
        <w:t>Wprowadź swoją odpowiedź tutaj.</w:t>
      </w:r>
    </w:p>
    <w:p w:rsidR="00210736" w:rsidRDefault="00210736" w:rsidP="00973540">
      <w:pPr>
        <w:pStyle w:val="BodyTextL50"/>
      </w:pPr>
      <w:r>
        <w:t>Co jest istotne w tej informacji?</w:t>
      </w:r>
    </w:p>
    <w:p w:rsidR="002E315C" w:rsidRDefault="002E315C" w:rsidP="002E315C">
      <w:pPr>
        <w:pStyle w:val="AnswerLineL50"/>
      </w:pPr>
      <w:r>
        <w:t>Wprowadź swoją odpowiedź tutaj.</w:t>
      </w:r>
    </w:p>
    <w:p w:rsidR="00210736" w:rsidRDefault="00210736" w:rsidP="00973540">
      <w:pPr>
        <w:pStyle w:val="BodyTextL50"/>
      </w:pPr>
      <w:r>
        <w:t>Czym różni się ta informacja od informacji uzyskanej w części 1, dotyczącej używania polecenia ping w sieci lokalnej?</w:t>
      </w:r>
    </w:p>
    <w:p w:rsidR="002E315C" w:rsidRDefault="002E315C" w:rsidP="002E315C">
      <w:pPr>
        <w:pStyle w:val="AnswerLineL50"/>
      </w:pPr>
      <w:r>
        <w:t>Wprowadź swoją odpowiedź tutaj.</w:t>
      </w:r>
    </w:p>
    <w:p w:rsidR="00973540" w:rsidRDefault="00973540" w:rsidP="00973540">
      <w:pPr>
        <w:pStyle w:val="ConfigWindow"/>
        <w:numPr>
          <w:ilvl w:val="0"/>
          <w:numId w:val="3"/>
        </w:numPr>
      </w:pPr>
      <w:r>
        <w:t>Zamknij okno linii komend.</w:t>
      </w:r>
    </w:p>
    <w:p w:rsidR="00210736" w:rsidRDefault="00210736" w:rsidP="00210736">
      <w:pPr>
        <w:pStyle w:val="Nagwek1"/>
        <w:numPr>
          <w:ilvl w:val="0"/>
          <w:numId w:val="3"/>
        </w:numPr>
      </w:pPr>
      <w:r>
        <w:t>Pytania do przemyślenia</w:t>
      </w:r>
    </w:p>
    <w:p w:rsidR="00210736" w:rsidRDefault="00210736" w:rsidP="00210736">
      <w:pPr>
        <w:pStyle w:val="BodyTextL25"/>
      </w:pPr>
      <w:r>
        <w:t>Dlaczego Wireshark pokazuje aktualny adres MAC dla hostów lokalnych, ale już nie pokazuje aktualnego MAC dla hostów zdalnych?</w:t>
      </w:r>
    </w:p>
    <w:p w:rsidR="002E315C" w:rsidRDefault="002E315C" w:rsidP="00973540">
      <w:pPr>
        <w:pStyle w:val="AnswerLineL25"/>
      </w:pPr>
      <w:r>
        <w:t>Wprowadź swoją odpowiedź tutaj.</w:t>
      </w:r>
    </w:p>
    <w:p w:rsidR="00210736" w:rsidRDefault="00210736" w:rsidP="00210736">
      <w:pPr>
        <w:pStyle w:val="Nagwek1"/>
        <w:numPr>
          <w:ilvl w:val="0"/>
          <w:numId w:val="3"/>
        </w:numPr>
      </w:pPr>
      <w:bookmarkStart w:id="0" w:name="_Ref348442604"/>
      <w:bookmarkStart w:id="1" w:name="_GoBack"/>
      <w:bookmarkEnd w:id="1"/>
      <w:r>
        <w:t>Dodatek A: Umożliwienie ruchu ICMP przez zaporę ogniową</w:t>
      </w:r>
      <w:bookmarkEnd w:id="0"/>
    </w:p>
    <w:p w:rsidR="00210736" w:rsidRDefault="00210736" w:rsidP="00210736">
      <w:pPr>
        <w:pStyle w:val="BodyTextL25"/>
      </w:pPr>
      <w:r>
        <w:t>Jeżeli koledzy z zajęć nie otrzymują odpowiedzi z twojego PC na wysyłane żądania ping, prawdopodobnie zapora ogniowa blokuje te prośby. Niniejszy dodatek opisuje w jaki sposób stworzyć regułę w zaporze ogniowej, umożliwiającą przesyłanie żądań ping. Ponadto opisuje jak wyłączyć stworzoną regułę ICMP, gdy już ukończysz laboratorium.</w:t>
      </w:r>
    </w:p>
    <w:p w:rsidR="00210736" w:rsidRDefault="00210736" w:rsidP="00973540">
      <w:pPr>
        <w:pStyle w:val="Nagwek2"/>
        <w:numPr>
          <w:ilvl w:val="1"/>
          <w:numId w:val="13"/>
        </w:numPr>
      </w:pPr>
      <w:r>
        <w:t>Utworzenie nowej reguły przychodzącej, zezwalającej na ruch ICMP przez zaporę ogniową.</w:t>
      </w:r>
    </w:p>
    <w:p w:rsidR="00210736" w:rsidRDefault="002E315C" w:rsidP="00973540">
      <w:pPr>
        <w:pStyle w:val="SubStepAlpha"/>
      </w:pPr>
      <w:r>
        <w:t xml:space="preserve">Przejdź do </w:t>
      </w:r>
      <w:r w:rsidR="00210736" w:rsidRPr="002E315C">
        <w:rPr>
          <w:b/>
        </w:rPr>
        <w:t>Panelu sterowania</w:t>
      </w:r>
      <w:r>
        <w:t xml:space="preserve"> i kliknij opcję </w:t>
      </w:r>
      <w:r w:rsidR="00210736" w:rsidRPr="002E315C">
        <w:rPr>
          <w:b/>
        </w:rPr>
        <w:t>System i zabezpieczenia</w:t>
      </w:r>
      <w:r>
        <w:t xml:space="preserve"> w widoku kategorii.</w:t>
      </w:r>
    </w:p>
    <w:p w:rsidR="00210736" w:rsidRDefault="002E315C" w:rsidP="00973540">
      <w:pPr>
        <w:pStyle w:val="SubStepAlpha"/>
      </w:pPr>
      <w:r>
        <w:t xml:space="preserve">W oknie </w:t>
      </w:r>
      <w:r w:rsidR="00210736" w:rsidRPr="008956F1">
        <w:rPr>
          <w:b/>
        </w:rPr>
        <w:t>System i zabezpieczenia</w:t>
      </w:r>
      <w:r>
        <w:t xml:space="preserve"> kliknij </w:t>
      </w:r>
      <w:r>
        <w:rPr>
          <w:b/>
        </w:rPr>
        <w:t>Zapora Windows Defender</w:t>
      </w:r>
      <w:r>
        <w:t xml:space="preserve"> lub </w:t>
      </w:r>
      <w:r w:rsidR="009C3983">
        <w:rPr>
          <w:b/>
        </w:rPr>
        <w:t>Zapora systemu Windows</w:t>
      </w:r>
      <w:r>
        <w:t>.</w:t>
      </w:r>
    </w:p>
    <w:p w:rsidR="00210736" w:rsidRDefault="00210736" w:rsidP="00973540">
      <w:pPr>
        <w:pStyle w:val="SubStepAlpha"/>
      </w:pPr>
      <w:r>
        <w:t xml:space="preserve">W lewym okienku </w:t>
      </w:r>
      <w:r>
        <w:rPr>
          <w:b/>
        </w:rPr>
        <w:t>Zapora Windows Defender</w:t>
      </w:r>
      <w:r>
        <w:t xml:space="preserve"> lub </w:t>
      </w:r>
      <w:r w:rsidR="009C3983" w:rsidRPr="00973540">
        <w:rPr>
          <w:b/>
          <w:bCs/>
        </w:rPr>
        <w:t>Zapora systemu Windows</w:t>
      </w:r>
      <w:r>
        <w:t xml:space="preserve"> kliknij </w:t>
      </w:r>
      <w:r w:rsidRPr="00764EC5">
        <w:rPr>
          <w:b/>
        </w:rPr>
        <w:t>Ustawienia zaawansowane</w:t>
      </w:r>
      <w:r>
        <w:t>.</w:t>
      </w:r>
    </w:p>
    <w:p w:rsidR="00210736" w:rsidRDefault="00210736" w:rsidP="00973540">
      <w:pPr>
        <w:pStyle w:val="SubStepAlpha"/>
      </w:pPr>
      <w:r>
        <w:t xml:space="preserve">W lewym panelu okna </w:t>
      </w:r>
      <w:r w:rsidRPr="008956F1">
        <w:rPr>
          <w:b/>
        </w:rPr>
        <w:t>Ustawienia zaawansowane</w:t>
      </w:r>
      <w:r>
        <w:t xml:space="preserve">, wybierz opcję </w:t>
      </w:r>
      <w:r w:rsidRPr="008956F1">
        <w:rPr>
          <w:b/>
        </w:rPr>
        <w:t>Reguły przychodzące</w:t>
      </w:r>
      <w:r>
        <w:t xml:space="preserve">, a następnie w prawym panelu kliknij </w:t>
      </w:r>
      <w:r w:rsidRPr="008956F1">
        <w:rPr>
          <w:b/>
        </w:rPr>
        <w:t>Nowa reguła…</w:t>
      </w:r>
      <w:r>
        <w:t>.</w:t>
      </w:r>
    </w:p>
    <w:p w:rsidR="00210736" w:rsidRDefault="00210736" w:rsidP="00973540">
      <w:pPr>
        <w:pStyle w:val="SubStepAlpha"/>
      </w:pPr>
      <w:r>
        <w:t xml:space="preserve">Spowoduje to uruchomienie Kreatora </w:t>
      </w:r>
      <w:r w:rsidRPr="008956F1">
        <w:rPr>
          <w:b/>
        </w:rPr>
        <w:t>nowej reguły ruchu przychodzącego</w:t>
      </w:r>
      <w:r>
        <w:t xml:space="preserve">. Na ekranie </w:t>
      </w:r>
      <w:r w:rsidRPr="008956F1">
        <w:rPr>
          <w:b/>
        </w:rPr>
        <w:t>Typ reguły</w:t>
      </w:r>
      <w:r>
        <w:t xml:space="preserve">, zaznacz opcję </w:t>
      </w:r>
      <w:r w:rsidRPr="008956F1">
        <w:rPr>
          <w:b/>
        </w:rPr>
        <w:t>Niestandardowa</w:t>
      </w:r>
      <w:r>
        <w:t xml:space="preserve">, a następnie kliknij przycisk </w:t>
      </w:r>
      <w:r w:rsidRPr="008956F1">
        <w:rPr>
          <w:b/>
        </w:rPr>
        <w:t>Dalej</w:t>
      </w:r>
      <w:r>
        <w:t>.</w:t>
      </w:r>
    </w:p>
    <w:p w:rsidR="00210736" w:rsidRDefault="00210736" w:rsidP="00973540">
      <w:pPr>
        <w:pStyle w:val="SubStepAlpha"/>
      </w:pPr>
      <w:r>
        <w:t xml:space="preserve">W lewym panelu, kliknij opcję </w:t>
      </w:r>
      <w:r w:rsidRPr="008956F1">
        <w:rPr>
          <w:b/>
        </w:rPr>
        <w:t>Protokół i porty</w:t>
      </w:r>
      <w:r>
        <w:t xml:space="preserve"> i przy użyciu </w:t>
      </w:r>
      <w:r w:rsidRPr="008956F1">
        <w:rPr>
          <w:b/>
        </w:rPr>
        <w:t>Typ protokołu</w:t>
      </w:r>
      <w:r>
        <w:t xml:space="preserve"> rozwijanego menu, wybierz </w:t>
      </w:r>
      <w:r w:rsidRPr="008956F1">
        <w:rPr>
          <w:b/>
        </w:rPr>
        <w:t>ICMPv4</w:t>
      </w:r>
      <w:r>
        <w:t xml:space="preserve">, a następnie kliknij </w:t>
      </w:r>
      <w:r w:rsidRPr="008956F1">
        <w:rPr>
          <w:b/>
        </w:rPr>
        <w:t>Dalej</w:t>
      </w:r>
      <w:r>
        <w:t>.</w:t>
      </w:r>
    </w:p>
    <w:p w:rsidR="008956F1" w:rsidRDefault="008956F1" w:rsidP="00973540">
      <w:pPr>
        <w:pStyle w:val="SubStepAlpha"/>
      </w:pPr>
      <w:r>
        <w:t xml:space="preserve">Sprawdź, czy wybrano </w:t>
      </w:r>
      <w:r w:rsidR="00BF1D5C">
        <w:rPr>
          <w:b/>
          <w:bCs/>
        </w:rPr>
        <w:t>dowolny adres IP</w:t>
      </w:r>
      <w:r>
        <w:t xml:space="preserve"> zarówno dla lokalnych, jak i zdalnych adresów IP. Kliknij </w:t>
      </w:r>
      <w:r w:rsidRPr="00973540">
        <w:rPr>
          <w:b/>
          <w:bCs/>
        </w:rPr>
        <w:t>Dalej</w:t>
      </w:r>
      <w:r>
        <w:t xml:space="preserve"> aby kontynuować.</w:t>
      </w:r>
    </w:p>
    <w:p w:rsidR="008956F1" w:rsidRDefault="00BF1D5C" w:rsidP="00973540">
      <w:pPr>
        <w:pStyle w:val="SubStepAlpha"/>
      </w:pPr>
      <w:r>
        <w:t xml:space="preserve">Wybierz opcję </w:t>
      </w:r>
      <w:r w:rsidR="008956F1" w:rsidRPr="00973540">
        <w:rPr>
          <w:b/>
          <w:bCs/>
        </w:rPr>
        <w:t>Zezwalaj na połączenie</w:t>
      </w:r>
      <w:r>
        <w:t xml:space="preserve">. Kliknij </w:t>
      </w:r>
      <w:r w:rsidR="008956F1" w:rsidRPr="00973540">
        <w:rPr>
          <w:b/>
          <w:bCs/>
        </w:rPr>
        <w:t>Dalej</w:t>
      </w:r>
      <w:r>
        <w:t xml:space="preserve"> aby kontynuować.</w:t>
      </w:r>
    </w:p>
    <w:p w:rsidR="00BF1D5C" w:rsidRDefault="00BF1D5C" w:rsidP="00973540">
      <w:pPr>
        <w:pStyle w:val="SubStepAlpha"/>
      </w:pPr>
      <w:r>
        <w:t xml:space="preserve">Domyślnie ta reguła ma zastosowanie do wszystkich profili. Kliknij </w:t>
      </w:r>
      <w:r>
        <w:rPr>
          <w:b/>
          <w:bCs/>
        </w:rPr>
        <w:t>Dalej</w:t>
      </w:r>
      <w:r>
        <w:t xml:space="preserve"> aby kontynuować.</w:t>
      </w:r>
    </w:p>
    <w:p w:rsidR="00210736" w:rsidRDefault="008956F1" w:rsidP="00973540">
      <w:pPr>
        <w:pStyle w:val="SubStepAlpha"/>
      </w:pPr>
      <w:r>
        <w:t xml:space="preserve">Nazwij regułę z </w:t>
      </w:r>
      <w:r w:rsidR="00BF1D5C" w:rsidRPr="00BF1D5C">
        <w:rPr>
          <w:b/>
          <w:bCs/>
        </w:rPr>
        <w:t>Zezwalaj na żądania ICMP</w:t>
      </w:r>
      <w:r>
        <w:t xml:space="preserve">. Kliknij przycisk </w:t>
      </w:r>
      <w:r w:rsidRPr="00973540">
        <w:rPr>
          <w:b/>
          <w:bCs/>
        </w:rPr>
        <w:t>Zakończ</w:t>
      </w:r>
      <w:r>
        <w:t xml:space="preserve"> , aby kontynuować. Ta nowa reguła powinna umożliwić twoim kolegom z zajęć otrzymanie odpowiedzi ping z twojego PC.</w:t>
      </w:r>
    </w:p>
    <w:p w:rsidR="00210736" w:rsidRDefault="00210736" w:rsidP="00973540">
      <w:pPr>
        <w:pStyle w:val="Nagwek2"/>
      </w:pPr>
      <w:r>
        <w:t>Wyłączenie lub usunięcie nowej reguły ICMP.</w:t>
      </w:r>
    </w:p>
    <w:p w:rsidR="00210736" w:rsidRDefault="00210736" w:rsidP="00210736">
      <w:pPr>
        <w:pStyle w:val="BodyTextL25"/>
      </w:pPr>
      <w:r>
        <w:t xml:space="preserve">Po zakończeniu laboratorium możesz chcieć wyłączyć lub nawet usunąć, regułę którą stworzyłeś w kroku 1. Użycie opcji </w:t>
      </w:r>
      <w:r w:rsidRPr="003156D9">
        <w:rPr>
          <w:b/>
        </w:rPr>
        <w:t>Wyłącz regułę</w:t>
      </w:r>
      <w:r>
        <w:t xml:space="preserve"> umożliwi ci jej ponowne włączenie w późniejszym czasie. Skasowanie reguły, permanentnie usuwa ją z listy Reguły przychodzące.</w:t>
      </w:r>
    </w:p>
    <w:p w:rsidR="00210736" w:rsidRDefault="00210736" w:rsidP="00973540">
      <w:pPr>
        <w:pStyle w:val="SubStepAlpha"/>
      </w:pPr>
      <w:r>
        <w:lastRenderedPageBreak/>
        <w:t xml:space="preserve">W lewym panelu okna </w:t>
      </w:r>
      <w:r w:rsidRPr="008956F1">
        <w:rPr>
          <w:b/>
        </w:rPr>
        <w:t>Ustawienia zaawansowane</w:t>
      </w:r>
      <w:r>
        <w:t xml:space="preserve">, kliknij </w:t>
      </w:r>
      <w:r w:rsidRPr="008956F1">
        <w:rPr>
          <w:b/>
        </w:rPr>
        <w:t>Reguły przychodzące</w:t>
      </w:r>
      <w:r>
        <w:t>, a następnie znajdź regułę, którą utworzyłeś wcześniej.</w:t>
      </w:r>
    </w:p>
    <w:p w:rsidR="00210736" w:rsidRPr="0020712F" w:rsidRDefault="00547939" w:rsidP="00973540">
      <w:pPr>
        <w:pStyle w:val="SubStepAlpha"/>
        <w:rPr>
          <w:rStyle w:val="AnswerGray"/>
          <w:b w:val="0"/>
        </w:rPr>
      </w:pPr>
      <w:r>
        <w:t xml:space="preserve">Kliknij prawym przyciskiem myszy regułę ICMP i wybierz </w:t>
      </w:r>
      <w:r w:rsidRPr="00547939">
        <w:rPr>
          <w:b/>
          <w:bCs/>
        </w:rPr>
        <w:t>Wyłącz regułę</w:t>
      </w:r>
      <w:r>
        <w:t xml:space="preserve"> , jeśli chcesz. Możesz także wybrać opcję </w:t>
      </w:r>
      <w:r w:rsidRPr="00547939">
        <w:rPr>
          <w:b/>
          <w:bCs/>
        </w:rPr>
        <w:t>Usuń</w:t>
      </w:r>
      <w:r>
        <w:t xml:space="preserve"> , jeśli chcesz ją trwale usunąć. Jeśli wybierzesz tę opcję, będziesz musiał ponownie utworzyć regułę by umożliwić wysyłanie odpowiedzi ICMP</w:t>
      </w:r>
    </w:p>
    <w:p w:rsidR="00C162C0" w:rsidRPr="00ED7FE3" w:rsidRDefault="00ED7FE3" w:rsidP="00ED7FE3">
      <w:pPr>
        <w:pStyle w:val="ConfigWindow"/>
        <w:rPr>
          <w:rStyle w:val="DevConfigGray"/>
          <w:rFonts w:ascii="Arial" w:hAnsi="Arial"/>
          <w:color w:val="FFFFFF" w:themeColor="background1"/>
          <w:sz w:val="6"/>
          <w:shd w:val="clear" w:color="auto" w:fill="auto"/>
        </w:rPr>
      </w:pPr>
      <w:r>
        <w:rPr>
          <w:rStyle w:val="DevConfigGray"/>
          <w:rFonts w:ascii="Arial" w:hAnsi="Arial"/>
          <w:color w:val="FFFFFF" w:themeColor="background1"/>
          <w:sz w:val="6"/>
          <w:shd w:val="clear" w:color="auto" w:fill="auto"/>
        </w:rPr>
        <w:t>Koniec dokumentu</w:t>
      </w:r>
    </w:p>
    <w:sectPr w:rsidR="00C162C0" w:rsidRPr="00ED7FE3" w:rsidSect="009C318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28CE" w:rsidRDefault="000028CE" w:rsidP="00710659">
      <w:pPr>
        <w:spacing w:after="0" w:line="240" w:lineRule="auto"/>
      </w:pPr>
      <w:r>
        <w:separator/>
      </w:r>
    </w:p>
    <w:p w:rsidR="000028CE" w:rsidRDefault="000028CE"/>
  </w:endnote>
  <w:endnote w:type="continuationSeparator" w:id="0">
    <w:p w:rsidR="000028CE" w:rsidRDefault="000028CE" w:rsidP="00710659">
      <w:pPr>
        <w:spacing w:after="0" w:line="240" w:lineRule="auto"/>
      </w:pPr>
      <w:r>
        <w:continuationSeparator/>
      </w:r>
    </w:p>
    <w:p w:rsidR="000028CE" w:rsidRDefault="000028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1DE0" w:rsidRDefault="00521DE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1DE0" w:rsidRPr="00882B63" w:rsidRDefault="00521DE0" w:rsidP="00E859E3">
    <w:pPr>
      <w:pStyle w:val="Stopka"/>
      <w:rPr>
        <w:szCs w:val="16"/>
      </w:rPr>
    </w:pPr>
    <w:r w:rsidRPr="00B31F19">
      <w:sym w:font="Symbol" w:char="F0E3"/>
    </w:r>
    <w:r>
      <w:t xml:space="preserve"> </w:t>
    </w:r>
    <w:sdt>
      <w:sdtPr>
        <w:alias w:val="Komentarze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83084">
      <w:rPr>
        <w:noProof/>
      </w:rPr>
      <w:t>2019</w:t>
    </w:r>
    <w:r>
      <w:fldChar w:fldCharType="end"/>
    </w:r>
    <w:r>
      <w:t xml:space="preserve"> Cisco and/or its affiliates. 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56D40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56D40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1DE0" w:rsidRPr="00882B63" w:rsidRDefault="00521DE0" w:rsidP="00E859E3">
    <w:pPr>
      <w:pStyle w:val="Stopka"/>
      <w:rPr>
        <w:szCs w:val="16"/>
      </w:rPr>
    </w:pPr>
    <w:r w:rsidRPr="00B31F19">
      <w:sym w:font="Symbol" w:char="F0E3"/>
    </w:r>
    <w:r>
      <w:t xml:space="preserve"> </w:t>
    </w:r>
    <w:sdt>
      <w:sdtPr>
        <w:alias w:val="Komentarze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83084">
      <w:rPr>
        <w:noProof/>
      </w:rPr>
      <w:t>2019</w:t>
    </w:r>
    <w:r>
      <w:fldChar w:fldCharType="end"/>
    </w:r>
    <w:r>
      <w:t xml:space="preserve"> Cisco and/or its affiliates. 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A5BDD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A5BDD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28CE" w:rsidRDefault="000028CE" w:rsidP="00710659">
      <w:pPr>
        <w:spacing w:after="0" w:line="240" w:lineRule="auto"/>
      </w:pPr>
      <w:r>
        <w:separator/>
      </w:r>
    </w:p>
    <w:p w:rsidR="000028CE" w:rsidRDefault="000028CE"/>
  </w:footnote>
  <w:footnote w:type="continuationSeparator" w:id="0">
    <w:p w:rsidR="000028CE" w:rsidRDefault="000028CE" w:rsidP="00710659">
      <w:pPr>
        <w:spacing w:after="0" w:line="240" w:lineRule="auto"/>
      </w:pPr>
      <w:r>
        <w:continuationSeparator/>
      </w:r>
    </w:p>
    <w:p w:rsidR="000028CE" w:rsidRDefault="000028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1DE0" w:rsidRDefault="00521DE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ytuł"/>
      <w:tag w:val=""/>
      <w:id w:val="-1711953976"/>
      <w:placeholder>
        <w:docPart w:val="BD57439B16E441899505995931FAF2A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521DE0" w:rsidRDefault="00521DE0" w:rsidP="008402F2">
        <w:pPr>
          <w:pStyle w:val="PageHead"/>
        </w:pPr>
        <w:r>
          <w:t>Laboratorium - Wykorzystanie programu Wireshark do badania ruchu sieciowego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1DE0" w:rsidRDefault="00521DE0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498E2564"/>
    <w:styleLink w:val="PartStepSubStepList"/>
    <w:lvl w:ilvl="0">
      <w:start w:val="1"/>
      <w:numFmt w:val="decimal"/>
      <w:lvlText w:val="Część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Krok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082AA6E0"/>
    <w:styleLink w:val="LabList"/>
    <w:lvl w:ilvl="0">
      <w:start w:val="1"/>
      <w:numFmt w:val="none"/>
      <w:pStyle w:val="Nagwek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suff w:val="space"/>
      <w:lvlText w:val="Część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gwek3"/>
      <w:suff w:val="space"/>
      <w:lvlText w:val="Krok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Część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4"/>
    <w:lvlOverride w:ilvl="0"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4"/>
    <w:lvlOverride w:ilvl="0">
      <w:startOverride w:val="1"/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  <w:lvlOverride w:ilvl="1">
      <w:lvl w:ilvl="1">
        <w:start w:val="1"/>
        <w:numFmt w:val="decimal"/>
        <w:pStyle w:val="Nagwek2"/>
        <w:suff w:val="space"/>
        <w:lvlText w:val="Część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Część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  <w:lvlOverride w:ilvl="2">
      <w:lvl w:ilvl="2">
        <w:start w:val="1"/>
        <w:numFmt w:val="lowerLetter"/>
        <w:pStyle w:val="Nagwek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3"/>
    <w:lvlOverride w:ilvl="0">
      <w:lvl w:ilvl="0">
        <w:start w:val="1"/>
        <w:numFmt w:val="decimal"/>
        <w:lvlText w:val="Część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Krok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>
    <w:abstractNumId w:val="3"/>
    <w:lvlOverride w:ilvl="0">
      <w:lvl w:ilvl="0">
        <w:start w:val="1"/>
        <w:numFmt w:val="decimal"/>
        <w:lvlText w:val="Część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Krok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E63"/>
    <w:rsid w:val="00001BDF"/>
    <w:rsid w:val="000028CE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5B2B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0F48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4BE1"/>
    <w:rsid w:val="000F6743"/>
    <w:rsid w:val="001006C2"/>
    <w:rsid w:val="00101BE8"/>
    <w:rsid w:val="001020C6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0FD"/>
    <w:rsid w:val="00130A20"/>
    <w:rsid w:val="001314FB"/>
    <w:rsid w:val="001345F8"/>
    <w:rsid w:val="001366EC"/>
    <w:rsid w:val="0013732A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712F"/>
    <w:rsid w:val="00210736"/>
    <w:rsid w:val="00210A14"/>
    <w:rsid w:val="002113B8"/>
    <w:rsid w:val="00215665"/>
    <w:rsid w:val="002163BB"/>
    <w:rsid w:val="0021792C"/>
    <w:rsid w:val="002240AB"/>
    <w:rsid w:val="00225E37"/>
    <w:rsid w:val="0023074C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315C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3554C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56D40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6E63"/>
    <w:rsid w:val="003B7605"/>
    <w:rsid w:val="003C08AA"/>
    <w:rsid w:val="003C2A7B"/>
    <w:rsid w:val="003C49EF"/>
    <w:rsid w:val="003C6BCA"/>
    <w:rsid w:val="003C7902"/>
    <w:rsid w:val="003D0BFF"/>
    <w:rsid w:val="003D6EF1"/>
    <w:rsid w:val="003E2BC5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51A9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1DE0"/>
    <w:rsid w:val="00522469"/>
    <w:rsid w:val="0052400A"/>
    <w:rsid w:val="00536277"/>
    <w:rsid w:val="00536F43"/>
    <w:rsid w:val="00547939"/>
    <w:rsid w:val="005510BA"/>
    <w:rsid w:val="005538C8"/>
    <w:rsid w:val="00554B4E"/>
    <w:rsid w:val="00556C02"/>
    <w:rsid w:val="00561BB2"/>
    <w:rsid w:val="00563249"/>
    <w:rsid w:val="00565E33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1017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183C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56F1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8F4961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73540"/>
    <w:rsid w:val="0097442F"/>
    <w:rsid w:val="0098155C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C3983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12D2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5BDD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47C6"/>
    <w:rsid w:val="00BE56B3"/>
    <w:rsid w:val="00BE676D"/>
    <w:rsid w:val="00BF04E8"/>
    <w:rsid w:val="00BF16BF"/>
    <w:rsid w:val="00BF1D5C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3070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3084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17D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D7FE3"/>
    <w:rsid w:val="00EE1122"/>
    <w:rsid w:val="00EE2BFF"/>
    <w:rsid w:val="00EE3909"/>
    <w:rsid w:val="00EF1FAD"/>
    <w:rsid w:val="00EF4205"/>
    <w:rsid w:val="00EF5939"/>
    <w:rsid w:val="00EF761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6A5A"/>
    <w:rsid w:val="00FA154B"/>
    <w:rsid w:val="00FA3811"/>
    <w:rsid w:val="00FA3A66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A9B7E8"/>
  <w15:docId w15:val="{E4764360-91C0-4CE0-B1BC-6D6BD98E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Nagwek1">
    <w:name w:val="heading 1"/>
    <w:basedOn w:val="Normalny"/>
    <w:next w:val="BodyTextL25"/>
    <w:link w:val="Nagwek1Znak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Nagwek2">
    <w:name w:val="heading 2"/>
    <w:basedOn w:val="Normalny"/>
    <w:next w:val="BodyTextL25"/>
    <w:link w:val="Nagwek2Znak"/>
    <w:autoRedefine/>
    <w:uiPriority w:val="9"/>
    <w:unhideWhenUsed/>
    <w:qFormat/>
    <w:rsid w:val="008956F1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Nagwek4">
    <w:name w:val="heading 4"/>
    <w:basedOn w:val="BodyTextL25"/>
    <w:next w:val="BodyTextL25"/>
    <w:link w:val="Nagwek4Znak"/>
    <w:unhideWhenUsed/>
    <w:qFormat/>
    <w:rsid w:val="00ED7FE3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D531D0"/>
    <w:rPr>
      <w:b/>
      <w:bCs/>
      <w:noProof/>
      <w:sz w:val="26"/>
      <w:szCs w:val="26"/>
    </w:rPr>
  </w:style>
  <w:style w:type="character" w:customStyle="1" w:styleId="Nagwek2Znak">
    <w:name w:val="Nagłówek 2 Znak"/>
    <w:link w:val="Nagwek2"/>
    <w:uiPriority w:val="9"/>
    <w:rsid w:val="008956F1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ny"/>
    <w:next w:val="Normalny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412D2"/>
    <w:rPr>
      <w:b/>
      <w:i/>
      <w:color w:val="FFFFFF" w:themeColor="background1"/>
    </w:rPr>
  </w:style>
  <w:style w:type="paragraph" w:customStyle="1" w:styleId="PageHead">
    <w:name w:val="Page Head"/>
    <w:basedOn w:val="Normalny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Nagwek">
    <w:name w:val="header"/>
    <w:basedOn w:val="Normalny"/>
    <w:link w:val="NagwekZnak"/>
    <w:unhideWhenUsed/>
    <w:rsid w:val="008402F2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rsid w:val="008402F2"/>
    <w:rPr>
      <w:sz w:val="22"/>
      <w:szCs w:val="22"/>
    </w:rPr>
  </w:style>
  <w:style w:type="paragraph" w:styleId="Stopka">
    <w:name w:val="footer"/>
    <w:basedOn w:val="Normalny"/>
    <w:link w:val="StopkaZnak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StopkaZnak">
    <w:name w:val="Stopka Znak"/>
    <w:link w:val="Stopka"/>
    <w:uiPriority w:val="99"/>
    <w:rsid w:val="00E859E3"/>
    <w:rPr>
      <w:sz w:val="16"/>
      <w:szCs w:val="2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ny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ela-Siatka">
    <w:name w:val="Table Grid"/>
    <w:basedOn w:val="Standardowy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ny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ny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kstpodstawowy"/>
    <w:next w:val="BodyTextL25"/>
    <w:qFormat/>
    <w:rsid w:val="00ED7FE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ny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ny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ny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ny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ny"/>
    <w:qFormat/>
    <w:rsid w:val="00C44DB7"/>
    <w:pPr>
      <w:spacing w:before="240" w:after="240"/>
      <w:jc w:val="center"/>
    </w:pPr>
  </w:style>
  <w:style w:type="paragraph" w:styleId="Mapadokumentu">
    <w:name w:val="Document Map"/>
    <w:basedOn w:val="Normalny"/>
    <w:link w:val="MapadokumentuZnak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Standardowy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Standardowy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Bezlisty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Bezlisty"/>
    <w:uiPriority w:val="99"/>
    <w:rsid w:val="00A76665"/>
    <w:pPr>
      <w:numPr>
        <w:numId w:val="14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-wstpniesformatowanyZnak">
    <w:name w:val="HTML - wstępnie sformatowany Znak"/>
    <w:link w:val="HTML-wstpniesformatowany"/>
    <w:uiPriority w:val="99"/>
    <w:semiHidden/>
    <w:rsid w:val="00C6495E"/>
    <w:rPr>
      <w:rFonts w:ascii="Courier New" w:eastAsia="Times New Roman" w:hAnsi="Courier New" w:cs="Courier New"/>
    </w:rPr>
  </w:style>
  <w:style w:type="character" w:styleId="Odwoaniedokomentarza">
    <w:name w:val="annotation reference"/>
    <w:semiHidden/>
    <w:unhideWhenUsed/>
    <w:rsid w:val="000B2344"/>
    <w:rPr>
      <w:sz w:val="16"/>
      <w:szCs w:val="16"/>
    </w:rPr>
  </w:style>
  <w:style w:type="paragraph" w:styleId="Tekstkomentarza">
    <w:name w:val="annotation text"/>
    <w:basedOn w:val="Normalny"/>
    <w:link w:val="TekstkomentarzaZnak"/>
    <w:semiHidden/>
    <w:unhideWhenUsed/>
    <w:rsid w:val="000B234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semiHidden/>
    <w:rsid w:val="000B234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2344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Bezlisty"/>
    <w:uiPriority w:val="99"/>
    <w:rsid w:val="00596998"/>
    <w:pPr>
      <w:numPr>
        <w:numId w:val="3"/>
      </w:numPr>
    </w:pPr>
  </w:style>
  <w:style w:type="character" w:customStyle="1" w:styleId="Nagwek4Znak">
    <w:name w:val="Nagłówek 4 Znak"/>
    <w:basedOn w:val="Domylnaczcionkaakapitu"/>
    <w:link w:val="Nagwek4"/>
    <w:rsid w:val="00ED7FE3"/>
    <w:rPr>
      <w:rFonts w:eastAsia="Times New Roman"/>
      <w:bCs/>
      <w:color w:val="FFFFFF" w:themeColor="background1"/>
      <w:sz w:val="6"/>
      <w:szCs w:val="28"/>
    </w:rPr>
  </w:style>
  <w:style w:type="character" w:customStyle="1" w:styleId="Nagwek5Znak">
    <w:name w:val="Nagłówek 5 Znak"/>
    <w:basedOn w:val="Domylnaczcionkaakapitu"/>
    <w:link w:val="Nagwek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Nagwek7Znak">
    <w:name w:val="Nagłówek 7 Znak"/>
    <w:basedOn w:val="Domylnaczcionkaakapitu"/>
    <w:link w:val="Nagwek7"/>
    <w:semiHidden/>
    <w:rsid w:val="00BF76BE"/>
    <w:rPr>
      <w:rFonts w:eastAsia="Times New Roman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BF76BE"/>
    <w:rPr>
      <w:rFonts w:eastAsia="Times New Roman"/>
      <w:i/>
      <w:iCs/>
      <w:szCs w:val="24"/>
    </w:rPr>
  </w:style>
  <w:style w:type="character" w:customStyle="1" w:styleId="Nagwek9Znak">
    <w:name w:val="Nagłówek 9 Znak"/>
    <w:basedOn w:val="Domylnaczcionkaakapitu"/>
    <w:link w:val="Nagwek9"/>
    <w:semiHidden/>
    <w:rsid w:val="00BF76BE"/>
    <w:rPr>
      <w:rFonts w:eastAsia="Times New Roman" w:cs="Arial"/>
      <w:sz w:val="22"/>
      <w:szCs w:val="22"/>
    </w:rPr>
  </w:style>
  <w:style w:type="character" w:customStyle="1" w:styleId="Nagwek3Znak">
    <w:name w:val="Nagłówek 3 Znak"/>
    <w:link w:val="Nagwek3"/>
    <w:rsid w:val="00D531D0"/>
    <w:rPr>
      <w:rFonts w:eastAsia="Times New Roman"/>
      <w:b/>
      <w:bCs/>
      <w:sz w:val="22"/>
      <w:szCs w:val="26"/>
    </w:rPr>
  </w:style>
  <w:style w:type="paragraph" w:styleId="Tekstprzypisukocowego">
    <w:name w:val="endnote text"/>
    <w:basedOn w:val="Normalny"/>
    <w:link w:val="Tekstprzypisukocow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231DCA"/>
    <w:rPr>
      <w:rFonts w:eastAsia="Times New Roman"/>
    </w:rPr>
  </w:style>
  <w:style w:type="paragraph" w:styleId="Tekstprzypisudolnego">
    <w:name w:val="footnote text"/>
    <w:basedOn w:val="Normalny"/>
    <w:link w:val="Tekstprzypisudoln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231DCA"/>
    <w:rPr>
      <w:rFonts w:eastAsia="Times New Roman"/>
    </w:rPr>
  </w:style>
  <w:style w:type="paragraph" w:styleId="Indeks1">
    <w:name w:val="index 1"/>
    <w:basedOn w:val="Normalny"/>
    <w:next w:val="Normalny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ks2">
    <w:name w:val="index 2"/>
    <w:basedOn w:val="Normalny"/>
    <w:next w:val="Normalny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ks3">
    <w:name w:val="index 3"/>
    <w:basedOn w:val="Normalny"/>
    <w:next w:val="Normalny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ks4">
    <w:name w:val="index 4"/>
    <w:basedOn w:val="Normalny"/>
    <w:next w:val="Normalny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ks5">
    <w:name w:val="index 5"/>
    <w:basedOn w:val="Normalny"/>
    <w:next w:val="Normalny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ks6">
    <w:name w:val="index 6"/>
    <w:basedOn w:val="Normalny"/>
    <w:next w:val="Normalny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ks7">
    <w:name w:val="index 7"/>
    <w:basedOn w:val="Normalny"/>
    <w:next w:val="Normalny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ks8">
    <w:name w:val="index 8"/>
    <w:basedOn w:val="Normalny"/>
    <w:next w:val="Normalny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ks9">
    <w:name w:val="index 9"/>
    <w:basedOn w:val="Normalny"/>
    <w:next w:val="Normalny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Nagwekindeksu">
    <w:name w:val="index heading"/>
    <w:basedOn w:val="Normalny"/>
    <w:next w:val="Indeks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kstmakra">
    <w:name w:val="macro"/>
    <w:link w:val="TekstmakraZnak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kstmakraZnak">
    <w:name w:val="Tekst makra Znak"/>
    <w:basedOn w:val="Domylnaczcionkaakapitu"/>
    <w:link w:val="Tekstmakra"/>
    <w:semiHidden/>
    <w:rsid w:val="00231DCA"/>
    <w:rPr>
      <w:rFonts w:ascii="Courier New" w:eastAsia="Times New Roman" w:hAnsi="Courier New" w:cs="Courier New"/>
      <w:lang w:val="pl-PL" w:eastAsia="en-US" w:bidi="ar-SA"/>
    </w:rPr>
  </w:style>
  <w:style w:type="paragraph" w:styleId="Wykazrde">
    <w:name w:val="table of authorities"/>
    <w:basedOn w:val="Normalny"/>
    <w:next w:val="Normalny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Spisilustracji">
    <w:name w:val="table of figures"/>
    <w:basedOn w:val="Normalny"/>
    <w:next w:val="Normalny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Nagwekwykazurde">
    <w:name w:val="toa heading"/>
    <w:basedOn w:val="Normalny"/>
    <w:next w:val="Normalny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pistreci1">
    <w:name w:val="toc 1"/>
    <w:basedOn w:val="Normalny"/>
    <w:next w:val="Normalny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pistreci2">
    <w:name w:val="toc 2"/>
    <w:basedOn w:val="Normalny"/>
    <w:next w:val="Normalny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pistreci3">
    <w:name w:val="toc 3"/>
    <w:basedOn w:val="Normalny"/>
    <w:next w:val="Normalny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pistreci4">
    <w:name w:val="toc 4"/>
    <w:basedOn w:val="Normalny"/>
    <w:next w:val="Normalny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pistreci5">
    <w:name w:val="toc 5"/>
    <w:basedOn w:val="Normalny"/>
    <w:next w:val="Normalny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pistreci6">
    <w:name w:val="toc 6"/>
    <w:basedOn w:val="Normalny"/>
    <w:next w:val="Normalny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pistreci7">
    <w:name w:val="toc 7"/>
    <w:basedOn w:val="Normalny"/>
    <w:next w:val="Normalny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pistreci8">
    <w:name w:val="toc 8"/>
    <w:basedOn w:val="Normalny"/>
    <w:next w:val="Normalny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pistreci9">
    <w:name w:val="toc 9"/>
    <w:basedOn w:val="Normalny"/>
    <w:next w:val="Normalny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kstpodstawowy">
    <w:name w:val="Body Text"/>
    <w:basedOn w:val="Normalny"/>
    <w:link w:val="TekstpodstawowyZnak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kstpodstawowyZnak">
    <w:name w:val="Tekst podstawowy Znak"/>
    <w:link w:val="Tekstpodstawowy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kstpodstawowy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omylnaczcionkaakapitu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kstpodstawowyZnak"/>
    <w:link w:val="BodyTextBold"/>
    <w:rsid w:val="00C73E03"/>
    <w:rPr>
      <w:rFonts w:eastAsia="Times New Roman" w:cs="Arial"/>
      <w:b/>
      <w:szCs w:val="24"/>
    </w:rPr>
  </w:style>
  <w:style w:type="paragraph" w:styleId="Tytu">
    <w:name w:val="Title"/>
    <w:basedOn w:val="Normalny"/>
    <w:next w:val="BodyTextL25"/>
    <w:link w:val="TytuZnak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Standardowy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kstzastpczy">
    <w:name w:val="Placeholder Text"/>
    <w:basedOn w:val="Domylnaczcionkaakapitu"/>
    <w:uiPriority w:val="99"/>
    <w:semiHidden/>
    <w:rsid w:val="00FA154B"/>
    <w:rPr>
      <w:color w:val="808080"/>
    </w:rPr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3E2BC5"/>
    <w:rPr>
      <w:color w:val="605E5C"/>
      <w:shd w:val="clear" w:color="auto" w:fill="E1DFDD"/>
    </w:rPr>
  </w:style>
  <w:style w:type="numbering" w:customStyle="1" w:styleId="PartStepSubStepList">
    <w:name w:val="Part_Step_SubStep_List"/>
    <w:basedOn w:val="Bezlisty"/>
    <w:uiPriority w:val="99"/>
    <w:rsid w:val="00210736"/>
    <w:pPr>
      <w:numPr>
        <w:numId w:val="12"/>
      </w:numPr>
    </w:pPr>
  </w:style>
  <w:style w:type="character" w:styleId="Hipercze">
    <w:name w:val="Hyperlink"/>
    <w:uiPriority w:val="99"/>
    <w:unhideWhenUsed/>
    <w:rsid w:val="00210736"/>
    <w:rPr>
      <w:color w:val="0000FF"/>
      <w:u w:val="single"/>
    </w:rPr>
  </w:style>
  <w:style w:type="character" w:customStyle="1" w:styleId="BodyTextL25Char">
    <w:name w:val="Body Text L25 Char"/>
    <w:link w:val="BodyTextL25"/>
    <w:rsid w:val="00210736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D57439B16E441899505995931FAF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9BBF9-09A5-4DB8-A8CA-7E7251EEEA84}"/>
      </w:docPartPr>
      <w:docPartBody>
        <w:p w:rsidR="008579A0" w:rsidRDefault="00F90635">
          <w:pPr>
            <w:pStyle w:val="BD57439B16E441899505995931FAF2AD"/>
          </w:pPr>
          <w:r>
            <w:rPr>
              <w:rStyle w:val="Tekstzastpczy"/>
              <w:lang w:val="pl-PL"/>
            </w:rPr>
            <w:t>[Tytuł]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35"/>
    <w:rsid w:val="003B2407"/>
    <w:rsid w:val="004237C3"/>
    <w:rsid w:val="00616FB7"/>
    <w:rsid w:val="008579A0"/>
    <w:rsid w:val="009A4357"/>
    <w:rsid w:val="00C936EA"/>
    <w:rsid w:val="00CF1501"/>
    <w:rsid w:val="00F9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Pr>
      <w:color w:val="808080"/>
    </w:rPr>
  </w:style>
  <w:style w:type="paragraph" w:customStyle="1" w:styleId="BD57439B16E441899505995931FAF2AD">
    <w:name w:val="BD57439B16E441899505995931FAF2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7D9C06-3CA3-43C6-8EF4-1A4A5DC60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</TotalTime>
  <Pages>1</Pages>
  <Words>1606</Words>
  <Characters>9636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Use Wireshark to View Network Traffic</vt:lpstr>
    </vt:vector>
  </TitlesOfParts>
  <Company>Cisco Systems, Inc.</Company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Laboratorium - Wykorzystanie programu Wireshark do badania ruchu sieciowego</dc:title>
  <dc:creator>Sukyi</dc:creator>
  <dc:description>2013</dc:description>
  <cp:lastModifiedBy>Janusz Korniak</cp:lastModifiedBy>
  <cp:revision>5</cp:revision>
  <dcterms:created xsi:type="dcterms:W3CDTF">2019-09-10T23:10:00Z</dcterms:created>
  <dcterms:modified xsi:type="dcterms:W3CDTF">2020-07-17T14:05:00Z</dcterms:modified>
</cp:coreProperties>
</file>